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6463" w14:textId="584D6A07" w:rsidR="00873E65" w:rsidRPr="00873E65" w:rsidRDefault="00873E65" w:rsidP="00873E65">
      <w:pPr>
        <w:tabs>
          <w:tab w:val="left" w:pos="708"/>
          <w:tab w:val="left" w:pos="1416"/>
          <w:tab w:val="left" w:pos="2124"/>
          <w:tab w:val="left" w:pos="2832"/>
          <w:tab w:val="left" w:pos="3540"/>
          <w:tab w:val="left" w:pos="4248"/>
          <w:tab w:val="left" w:pos="4956"/>
          <w:tab w:val="left" w:pos="5664"/>
          <w:tab w:val="left" w:pos="6372"/>
          <w:tab w:val="left" w:pos="8621"/>
        </w:tabs>
        <w:rPr>
          <w:rFonts w:ascii="Arial" w:hAnsi="Arial" w:cs="Arial"/>
          <w:sz w:val="36"/>
          <w:szCs w:val="36"/>
        </w:rPr>
      </w:pPr>
      <w:r w:rsidRPr="00873E65">
        <w:rPr>
          <w:rFonts w:ascii="Arial" w:hAnsi="Arial" w:cs="Arial"/>
          <w:b/>
          <w:sz w:val="36"/>
          <w:szCs w:val="36"/>
          <w:lang w:val="de-DE"/>
        </w:rPr>
        <w:t>Servicebericht Elektrotechnik / E-Solution</w:t>
      </w:r>
      <w:bookmarkStart w:id="0" w:name="_Hlk103595620"/>
    </w:p>
    <w:p w14:paraId="074745D9" w14:textId="77777777" w:rsidR="00873E65" w:rsidRDefault="00873E65" w:rsidP="00E3481F">
      <w:pPr>
        <w:tabs>
          <w:tab w:val="left" w:pos="708"/>
          <w:tab w:val="left" w:pos="1416"/>
          <w:tab w:val="left" w:pos="2124"/>
          <w:tab w:val="left" w:pos="2832"/>
          <w:tab w:val="left" w:pos="3540"/>
          <w:tab w:val="left" w:pos="4248"/>
          <w:tab w:val="left" w:pos="4956"/>
          <w:tab w:val="left" w:pos="5664"/>
          <w:tab w:val="left" w:pos="6372"/>
          <w:tab w:val="left" w:pos="8621"/>
        </w:tabs>
        <w:jc w:val="left"/>
        <w:rPr>
          <w:rFonts w:ascii="Arial" w:hAnsi="Arial" w:cs="Arial"/>
        </w:rPr>
      </w:pPr>
    </w:p>
    <w:p w14:paraId="1D5E0BA5" w14:textId="4424956B" w:rsidR="00F76AB8" w:rsidRPr="00505E1D" w:rsidRDefault="005C7E56" w:rsidP="00873E65">
      <w:pPr>
        <w:tabs>
          <w:tab w:val="left" w:pos="708"/>
          <w:tab w:val="left" w:pos="1416"/>
          <w:tab w:val="left" w:pos="2124"/>
          <w:tab w:val="left" w:pos="2832"/>
          <w:tab w:val="left" w:pos="3540"/>
          <w:tab w:val="left" w:pos="4248"/>
          <w:tab w:val="left" w:pos="4956"/>
          <w:tab w:val="left" w:pos="5664"/>
          <w:tab w:val="left" w:pos="6372"/>
          <w:tab w:val="left" w:pos="8621"/>
        </w:tabs>
        <w:rPr>
          <w:rFonts w:ascii="Arial" w:hAnsi="Arial" w:cs="Arial"/>
        </w:rPr>
      </w:pPr>
      <w:r w:rsidRPr="00E34954">
        <w:rPr>
          <w:rFonts w:ascii="Arial" w:hAnsi="Arial" w:cs="Arial"/>
          <w:b/>
          <w:sz w:val="32"/>
          <w:szCs w:val="32"/>
          <w:highlight w:val="cyan"/>
        </w:rPr>
        <w:t>Projektnummer</w:t>
      </w:r>
      <w:r w:rsidR="00F22AC1">
        <w:rPr>
          <w:rFonts w:ascii="Arial" w:hAnsi="Arial" w:cs="Arial"/>
          <w:b/>
          <w:sz w:val="32"/>
          <w:szCs w:val="32"/>
        </w:rPr>
        <w:t>.:</w:t>
      </w:r>
      <w:r w:rsidR="001039B7" w:rsidRPr="009A7604">
        <w:rPr>
          <w:rFonts w:ascii="Arial" w:hAnsi="Arial" w:cs="Arial"/>
          <w:b/>
          <w:bCs/>
          <w:sz w:val="32"/>
          <w:szCs w:val="32"/>
        </w:rPr>
        <w:t xml:space="preserve"> </w:t>
      </w:r>
      <w:r w:rsidR="001039B7" w:rsidRPr="009A7604">
        <w:rPr>
          <w:rFonts w:ascii="Arial" w:hAnsi="Arial" w:cs="Arial"/>
          <w:sz w:val="32"/>
          <w:szCs w:val="32"/>
        </w:rPr>
        <w:t xml:space="preserve"> </w:t>
      </w:r>
      <w:r w:rsidR="001039B7" w:rsidRPr="00A861CC">
        <w:rPr>
          <w:rFonts w:ascii="Arial" w:hAnsi="Arial" w:cs="Arial"/>
          <w:b/>
          <w:sz w:val="32"/>
        </w:rPr>
        <w:fldChar w:fldCharType="begin">
          <w:ffData>
            <w:name w:val=""/>
            <w:enabled/>
            <w:calcOnExit w:val="0"/>
            <w:textInput/>
          </w:ffData>
        </w:fldChar>
      </w:r>
      <w:r w:rsidR="001039B7" w:rsidRPr="00A861CC">
        <w:rPr>
          <w:rFonts w:ascii="Arial" w:hAnsi="Arial" w:cs="Arial"/>
          <w:b/>
          <w:sz w:val="32"/>
        </w:rPr>
        <w:instrText xml:space="preserve"> FORMTEXT </w:instrText>
      </w:r>
      <w:r w:rsidR="001039B7" w:rsidRPr="00A861CC">
        <w:rPr>
          <w:rFonts w:ascii="Arial" w:hAnsi="Arial" w:cs="Arial"/>
          <w:b/>
          <w:sz w:val="32"/>
        </w:rPr>
      </w:r>
      <w:r w:rsidR="001039B7" w:rsidRPr="00A861CC">
        <w:rPr>
          <w:rFonts w:ascii="Arial" w:hAnsi="Arial" w:cs="Arial"/>
          <w:b/>
          <w:sz w:val="32"/>
        </w:rPr>
        <w:fldChar w:fldCharType="separate"/>
      </w:r>
      <w:r>
        <w:rPr>
          <w:rFonts w:ascii="Arial" w:hAnsi="Arial" w:cs="Arial"/>
          <w:b/>
          <w:sz w:val="32"/>
        </w:rPr>
        <w:t xml:space="preserve">{projectNumber}</w:t>
      </w:r>
      <w:r w:rsidR="001039B7" w:rsidRPr="00A861CC">
        <w:rPr>
          <w:rFonts w:ascii="Arial" w:hAnsi="Arial" w:cs="Arial"/>
          <w:b/>
          <w:sz w:val="32"/>
        </w:rPr>
        <w:fldChar w:fldCharType="end"/>
      </w:r>
      <w:bookmarkEnd w:id="0"/>
    </w:p>
    <w:p w14:paraId="3BF17CFA" w14:textId="77777777" w:rsidR="00AD7C28" w:rsidRPr="009A7604" w:rsidRDefault="00032760" w:rsidP="00FD175C">
      <w:pPr>
        <w:tabs>
          <w:tab w:val="left" w:pos="1751"/>
          <w:tab w:val="left" w:pos="7324"/>
        </w:tabs>
        <w:ind w:left="708" w:firstLine="708"/>
        <w:jc w:val="both"/>
        <w:rPr>
          <w:rFonts w:ascii="Arial" w:hAnsi="Arial" w:cs="Arial"/>
          <w:sz w:val="2"/>
        </w:rPr>
      </w:pPr>
      <w:r w:rsidRPr="009A7604">
        <w:rPr>
          <w:rFonts w:ascii="Arial" w:hAnsi="Arial" w:cs="Arial"/>
          <w:sz w:val="28"/>
        </w:rPr>
        <w:tab/>
      </w:r>
      <w:r w:rsidR="00FD175C">
        <w:rPr>
          <w:rFonts w:ascii="Arial" w:hAnsi="Arial" w:cs="Arial"/>
          <w:sz w:val="28"/>
        </w:rPr>
        <w:tab/>
      </w:r>
    </w:p>
    <w:p w14:paraId="3A5459F6" w14:textId="77777777" w:rsidR="00AD7C28" w:rsidRPr="009A7604" w:rsidRDefault="00AD7C28" w:rsidP="00AD7C28">
      <w:pPr>
        <w:rPr>
          <w:rFonts w:ascii="Arial" w:hAnsi="Arial" w:cs="Arial"/>
          <w:sz w:val="2"/>
        </w:rPr>
      </w:pPr>
    </w:p>
    <w:p w14:paraId="510C15B9" w14:textId="77777777" w:rsidR="003E43F3" w:rsidRPr="009A7604" w:rsidRDefault="003E43F3" w:rsidP="003E43F3">
      <w:pPr>
        <w:rPr>
          <w:rFonts w:ascii="Arial" w:hAnsi="Arial" w:cs="Arial"/>
        </w:rPr>
      </w:pPr>
    </w:p>
    <w:tbl>
      <w:tblPr>
        <w:tblStyle w:val="Tabellenraster"/>
        <w:tblW w:w="1003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7768"/>
      </w:tblGrid>
      <w:tr w:rsidR="00315FFD" w:rsidRPr="009A7604" w14:paraId="4CEC5800" w14:textId="77777777" w:rsidTr="00387915">
        <w:trPr>
          <w:trHeight w:val="284"/>
          <w:tblHeader/>
        </w:trPr>
        <w:tc>
          <w:tcPr>
            <w:tcW w:w="2263" w:type="dxa"/>
            <w:vAlign w:val="center"/>
          </w:tcPr>
          <w:p w14:paraId="23B1CA42" w14:textId="22CE62ED" w:rsidR="00315FFD" w:rsidRPr="0012020F" w:rsidRDefault="00315FFD" w:rsidP="00315FFD">
            <w:pPr>
              <w:jc w:val="left"/>
              <w:rPr>
                <w:rFonts w:ascii="Arial" w:hAnsi="Arial" w:cs="Arial"/>
                <w:b/>
                <w:sz w:val="16"/>
                <w:szCs w:val="16"/>
              </w:rPr>
            </w:pPr>
            <w:r w:rsidRPr="0012020F">
              <w:rPr>
                <w:rFonts w:ascii="Arial" w:hAnsi="Arial" w:cs="Arial"/>
                <w:b/>
                <w:sz w:val="16"/>
                <w:szCs w:val="16"/>
              </w:rPr>
              <w:t>Bericht-Nr.:</w:t>
            </w:r>
          </w:p>
        </w:tc>
        <w:tc>
          <w:tcPr>
            <w:tcW w:w="7768" w:type="dxa"/>
            <w:vAlign w:val="center"/>
          </w:tcPr>
          <w:p w14:paraId="76A90331" w14:textId="50B603D6" w:rsidR="00315FFD" w:rsidRDefault="00315FFD" w:rsidP="00315FFD">
            <w:pPr>
              <w:jc w:val="left"/>
              <w:rPr>
                <w:rFonts w:ascii="Arial" w:hAnsi="Arial" w:cs="Arial"/>
                <w:sz w:val="16"/>
                <w:szCs w:val="16"/>
              </w:rPr>
            </w:pPr>
            <w:r>
              <w:rPr>
                <w:rFonts w:ascii="Arial" w:hAnsi="Arial" w:cs="Arial"/>
                <w:sz w:val="16"/>
                <w:szCs w:val="16"/>
              </w:rPr>
              <w:fldChar w:fldCharType="begin">
                <w:ffData>
                  <w:name w:val="KUNDE"/>
                  <w:enabled/>
                  <w:calcOnExit w:val="0"/>
                  <w:textInput/>
                </w:ffData>
              </w:fldChar>
            </w:r>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{objectAddress}</w:t>
            </w:r>
            <w:r>
              <w:rPr>
                <w:rFonts w:ascii="Arial" w:hAnsi="Arial" w:cs="Arial"/>
                <w:sz w:val="16"/>
                <w:szCs w:val="16"/>
              </w:rPr>
              <w:fldChar w:fldCharType="end"/>
            </w:r>
          </w:p>
        </w:tc>
      </w:tr>
      <w:tr w:rsidR="00822DE3" w:rsidRPr="009A7604" w14:paraId="037DAA64" w14:textId="77777777" w:rsidTr="00387915">
        <w:trPr>
          <w:trHeight w:val="284"/>
          <w:tblHeader/>
        </w:trPr>
        <w:tc>
          <w:tcPr>
            <w:tcW w:w="2263" w:type="dxa"/>
            <w:vAlign w:val="center"/>
          </w:tcPr>
          <w:p w14:paraId="57AA2E80" w14:textId="77777777" w:rsidR="00822DE3" w:rsidRPr="006540FC" w:rsidRDefault="00822DE3" w:rsidP="009552ED">
            <w:pPr>
              <w:jc w:val="left"/>
              <w:rPr>
                <w:rFonts w:ascii="Arial" w:hAnsi="Arial" w:cs="Arial"/>
                <w:b/>
                <w:sz w:val="16"/>
                <w:szCs w:val="16"/>
              </w:rPr>
            </w:pPr>
            <w:r w:rsidRPr="002E6913">
              <w:rPr>
                <w:rFonts w:ascii="Arial" w:hAnsi="Arial" w:cs="Arial"/>
                <w:b/>
                <w:sz w:val="16"/>
                <w:szCs w:val="16"/>
                <w:highlight w:val="cyan"/>
              </w:rPr>
              <w:t>Kunde</w:t>
            </w:r>
            <w:r w:rsidRPr="006540FC">
              <w:rPr>
                <w:rFonts w:ascii="Arial" w:hAnsi="Arial" w:cs="Arial"/>
                <w:b/>
                <w:sz w:val="16"/>
                <w:szCs w:val="16"/>
              </w:rPr>
              <w:t>:</w:t>
            </w:r>
          </w:p>
        </w:tc>
        <w:tc>
          <w:tcPr>
            <w:tcW w:w="7768" w:type="dxa"/>
            <w:vAlign w:val="center"/>
          </w:tcPr>
          <w:p w14:paraId="36C6CB9A" w14:textId="0F52CB83" w:rsidR="00822DE3" w:rsidRPr="00822DE3" w:rsidRDefault="000A1EC3" w:rsidP="000D5FB4">
            <w:pPr>
              <w:jc w:val="left"/>
              <w:rPr>
                <w:rFonts w:ascii="Arial" w:hAnsi="Arial" w:cs="Arial"/>
                <w:b/>
                <w:sz w:val="20"/>
                <w:szCs w:val="20"/>
              </w:rPr>
            </w:pPr>
            <w:r>
              <w:rPr>
                <w:rFonts w:ascii="Arial" w:hAnsi="Arial" w:cs="Arial"/>
                <w:sz w:val="16"/>
                <w:szCs w:val="16"/>
              </w:rPr>
              <w:fldChar w:fldCharType="begin">
                <w:ffData>
                  <w:name w:val="KUNDE"/>
                  <w:enabled/>
                  <w:calcOnExit w:val="0"/>
                  <w:textInput/>
                </w:ffData>
              </w:fldChar>
            </w:r>
            <w:bookmarkStart w:id="1" w:name="KUNDE"/>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 xml:space="preserve">{customer}</w:t>
            </w:r>
            <w:r>
              <w:rPr>
                <w:rFonts w:ascii="Arial" w:hAnsi="Arial" w:cs="Arial"/>
                <w:sz w:val="16"/>
                <w:szCs w:val="16"/>
              </w:rPr>
              <w:fldChar w:fldCharType="end"/>
            </w:r>
            <w:bookmarkEnd w:id="1"/>
          </w:p>
        </w:tc>
      </w:tr>
      <w:tr w:rsidR="00497A4A" w:rsidRPr="009A7604" w14:paraId="506E2A15" w14:textId="77777777" w:rsidTr="00D75A10">
        <w:trPr>
          <w:trHeight w:val="284"/>
          <w:tblHeader/>
        </w:trPr>
        <w:tc>
          <w:tcPr>
            <w:tcW w:w="2263" w:type="dxa"/>
            <w:vAlign w:val="center"/>
          </w:tcPr>
          <w:p w14:paraId="06FE70D5" w14:textId="33D03997" w:rsidR="00497A4A" w:rsidRPr="00826336" w:rsidRDefault="00497A4A" w:rsidP="009552ED">
            <w:pPr>
              <w:jc w:val="left"/>
              <w:rPr>
                <w:rFonts w:ascii="Arial" w:hAnsi="Arial" w:cs="Arial"/>
                <w:b/>
                <w:sz w:val="20"/>
                <w:szCs w:val="20"/>
              </w:rPr>
            </w:pPr>
            <w:r w:rsidRPr="00AF2F77">
              <w:rPr>
                <w:rFonts w:ascii="Arial" w:hAnsi="Arial" w:cs="Arial"/>
                <w:b/>
                <w:sz w:val="16"/>
                <w:szCs w:val="16"/>
                <w:highlight w:val="cyan"/>
              </w:rPr>
              <w:t>Objektadresse/Einsatzort</w:t>
            </w:r>
            <w:r w:rsidRPr="00826336">
              <w:rPr>
                <w:rFonts w:ascii="Arial" w:hAnsi="Arial" w:cs="Arial"/>
                <w:b/>
                <w:sz w:val="20"/>
                <w:szCs w:val="20"/>
              </w:rPr>
              <w:t>:</w:t>
            </w:r>
          </w:p>
        </w:tc>
        <w:tc>
          <w:tcPr>
            <w:tcW w:w="7768" w:type="dxa"/>
            <w:vAlign w:val="center"/>
          </w:tcPr>
          <w:p w14:paraId="0BF851FE" w14:textId="13771F1B" w:rsidR="00497A4A" w:rsidRPr="00826336" w:rsidRDefault="00497A4A" w:rsidP="000D5FB4">
            <w:pPr>
              <w:jc w:val="left"/>
              <w:rPr>
                <w:rFonts w:ascii="Arial" w:hAnsi="Arial" w:cs="Arial"/>
                <w:b/>
                <w:sz w:val="20"/>
                <w:szCs w:val="20"/>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{deficiencies}</w:t>
            </w:r>
            <w:r w:rsidRPr="006540FC">
              <w:rPr>
                <w:rFonts w:ascii="Arial" w:hAnsi="Arial" w:cs="Arial"/>
                <w:sz w:val="16"/>
                <w:szCs w:val="16"/>
              </w:rPr>
              <w:fldChar w:fldCharType="end"/>
            </w:r>
          </w:p>
        </w:tc>
      </w:tr>
      <w:tr w:rsidR="00387915" w:rsidRPr="00CD7DDC" w14:paraId="4AEBCD4F" w14:textId="77777777" w:rsidTr="001C3AED">
        <w:trPr>
          <w:trHeight w:val="284"/>
          <w:tblHeader/>
        </w:trPr>
        <w:tc>
          <w:tcPr>
            <w:tcW w:w="2263" w:type="dxa"/>
            <w:vAlign w:val="center"/>
          </w:tcPr>
          <w:p w14:paraId="2D5149ED" w14:textId="0494A522" w:rsidR="00387915" w:rsidRPr="00826336" w:rsidRDefault="00842BC3" w:rsidP="009552ED">
            <w:pPr>
              <w:jc w:val="left"/>
              <w:rPr>
                <w:rFonts w:ascii="Arial" w:hAnsi="Arial" w:cs="Arial"/>
                <w:b/>
                <w:sz w:val="20"/>
                <w:szCs w:val="20"/>
              </w:rPr>
            </w:pPr>
            <w:r w:rsidRPr="00323088">
              <w:rPr>
                <w:rFonts w:ascii="Arial" w:hAnsi="Arial" w:cs="Arial"/>
                <w:b/>
                <w:sz w:val="16"/>
                <w:szCs w:val="16"/>
                <w:highlight w:val="cyan"/>
              </w:rPr>
              <w:t>Berichtersteller</w:t>
            </w:r>
            <w:r w:rsidR="00387915">
              <w:rPr>
                <w:rFonts w:ascii="Arial" w:hAnsi="Arial" w:cs="Arial"/>
                <w:b/>
                <w:sz w:val="16"/>
                <w:szCs w:val="16"/>
              </w:rPr>
              <w:t>:</w:t>
            </w:r>
          </w:p>
        </w:tc>
        <w:tc>
          <w:tcPr>
            <w:tcW w:w="7768" w:type="dxa"/>
            <w:vAlign w:val="center"/>
          </w:tcPr>
          <w:p w14:paraId="1ED42067" w14:textId="44BC590F" w:rsidR="00387915" w:rsidRPr="00CD7DDC" w:rsidRDefault="00387915" w:rsidP="00C2799C">
            <w:pPr>
              <w:jc w:val="left"/>
              <w:rPr>
                <w:rFonts w:ascii="Arial" w:hAnsi="Arial" w:cs="Arial"/>
                <w:vanish/>
                <w:lang w:val="de-DE"/>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{technicianName}</w:t>
            </w:r>
            <w:r w:rsidRPr="006540FC">
              <w:rPr>
                <w:rFonts w:ascii="Arial" w:hAnsi="Arial" w:cs="Arial"/>
                <w:sz w:val="16"/>
                <w:szCs w:val="16"/>
              </w:rPr>
              <w:fldChar w:fldCharType="end"/>
            </w:r>
          </w:p>
        </w:tc>
      </w:tr>
      <w:tr w:rsidR="0076076D" w:rsidRPr="00CD7DDC" w14:paraId="6683B264" w14:textId="77777777" w:rsidTr="00A96DF3">
        <w:trPr>
          <w:trHeight w:val="284"/>
          <w:tblHeader/>
        </w:trPr>
        <w:tc>
          <w:tcPr>
            <w:tcW w:w="2263" w:type="dxa"/>
            <w:vAlign w:val="center"/>
          </w:tcPr>
          <w:p w14:paraId="6001EAAE" w14:textId="77777777" w:rsidR="0076076D" w:rsidRPr="006540FC" w:rsidRDefault="0076076D" w:rsidP="009552ED">
            <w:pPr>
              <w:jc w:val="left"/>
              <w:rPr>
                <w:rFonts w:ascii="Arial" w:hAnsi="Arial" w:cs="Arial"/>
                <w:b/>
                <w:sz w:val="16"/>
                <w:szCs w:val="16"/>
              </w:rPr>
            </w:pPr>
          </w:p>
        </w:tc>
        <w:tc>
          <w:tcPr>
            <w:tcW w:w="7768" w:type="dxa"/>
            <w:vAlign w:val="center"/>
          </w:tcPr>
          <w:p w14:paraId="1A2A5ECE" w14:textId="77777777" w:rsidR="0076076D" w:rsidRPr="006540FC" w:rsidRDefault="0076076D" w:rsidP="000D5FB4">
            <w:pPr>
              <w:jc w:val="left"/>
              <w:rPr>
                <w:rFonts w:ascii="Arial" w:hAnsi="Arial" w:cs="Arial"/>
                <w:sz w:val="16"/>
                <w:szCs w:val="16"/>
              </w:rPr>
            </w:pPr>
          </w:p>
        </w:tc>
      </w:tr>
      <w:tr w:rsidR="0076076D" w:rsidRPr="009A7604" w14:paraId="0AB6DFF9" w14:textId="77777777" w:rsidTr="00D26C4A">
        <w:trPr>
          <w:trHeight w:val="284"/>
          <w:tblHeader/>
        </w:trPr>
        <w:tc>
          <w:tcPr>
            <w:tcW w:w="2263" w:type="dxa"/>
            <w:vAlign w:val="center"/>
          </w:tcPr>
          <w:p w14:paraId="25427D74" w14:textId="779A190A" w:rsidR="0076076D" w:rsidRPr="009A7604" w:rsidRDefault="0076076D" w:rsidP="009552ED">
            <w:pPr>
              <w:jc w:val="left"/>
              <w:rPr>
                <w:rFonts w:ascii="Arial" w:hAnsi="Arial" w:cs="Arial"/>
                <w:vanish/>
              </w:rPr>
            </w:pPr>
            <w:r w:rsidRPr="00AF2F77">
              <w:rPr>
                <w:rFonts w:ascii="Arial" w:hAnsi="Arial" w:cs="Arial"/>
                <w:b/>
                <w:sz w:val="16"/>
                <w:szCs w:val="16"/>
                <w:highlight w:val="cyan"/>
              </w:rPr>
              <w:t>Ort/Datum</w:t>
            </w:r>
            <w:r w:rsidRPr="00D75EDD">
              <w:rPr>
                <w:rFonts w:ascii="Arial" w:hAnsi="Arial" w:cs="Arial"/>
                <w:b/>
                <w:sz w:val="16"/>
                <w:szCs w:val="16"/>
              </w:rPr>
              <w:t xml:space="preserve"> </w:t>
            </w:r>
            <w:r w:rsidRPr="00D75EDD">
              <w:rPr>
                <w:rFonts w:ascii="Arial" w:hAnsi="Arial" w:cs="Arial"/>
                <w:bCs/>
                <w:sz w:val="12"/>
                <w:szCs w:val="12"/>
              </w:rPr>
              <w:t>(für Fußzeile)</w:t>
            </w:r>
            <w:r w:rsidRPr="00D75EDD">
              <w:rPr>
                <w:rFonts w:ascii="Arial" w:hAnsi="Arial" w:cs="Arial"/>
                <w:b/>
                <w:sz w:val="12"/>
                <w:szCs w:val="12"/>
              </w:rPr>
              <w:t>:</w:t>
            </w:r>
          </w:p>
        </w:tc>
        <w:tc>
          <w:tcPr>
            <w:tcW w:w="7768" w:type="dxa"/>
            <w:vAlign w:val="center"/>
          </w:tcPr>
          <w:p w14:paraId="48EEC2E0" w14:textId="14FE9793" w:rsidR="0076076D" w:rsidRPr="009A7604" w:rsidRDefault="0076076D" w:rsidP="009552ED">
            <w:pPr>
              <w:jc w:val="left"/>
              <w:rPr>
                <w:rFonts w:ascii="Arial" w:hAnsi="Arial" w:cs="Arial"/>
                <w:vanish/>
              </w:rPr>
            </w:pPr>
            <w:r>
              <w:rPr>
                <w:rFonts w:ascii="Arial" w:hAnsi="Arial" w:cs="Arial"/>
                <w:sz w:val="16"/>
                <w:szCs w:val="16"/>
              </w:rPr>
              <w:fldChar w:fldCharType="begin">
                <w:ffData>
                  <w:name w:val="OrtDatumFußzeile"/>
                  <w:enabled/>
                  <w:calcOnExit w:val="0"/>
                  <w:textInput/>
                </w:ffData>
              </w:fldChar>
            </w:r>
            <w:bookmarkStart w:id="2" w:name="OrtDatumFußzeile"/>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 xml:space="preserve">Kirchheim bei München, {exportDate}</w:t>
            </w:r>
            <w:r>
              <w:rPr>
                <w:rFonts w:ascii="Arial" w:hAnsi="Arial" w:cs="Arial"/>
                <w:sz w:val="16"/>
                <w:szCs w:val="16"/>
              </w:rPr>
              <w:fldChar w:fldCharType="end"/>
            </w:r>
            <w:bookmarkEnd w:id="2"/>
            <w:r>
              <w:rPr>
                <w:rFonts w:ascii="Arial" w:hAnsi="Arial" w:cs="Arial"/>
                <w:sz w:val="16"/>
                <w:szCs w:val="16"/>
              </w:rPr>
              <w:t xml:space="preserve"> </w:t>
            </w:r>
          </w:p>
        </w:tc>
      </w:tr>
      <w:tr w:rsidR="0076076D" w:rsidRPr="009A7604" w14:paraId="0FE3AB4E" w14:textId="77777777" w:rsidTr="0072376B">
        <w:trPr>
          <w:trHeight w:val="284"/>
          <w:tblHeader/>
        </w:trPr>
        <w:tc>
          <w:tcPr>
            <w:tcW w:w="2263" w:type="dxa"/>
            <w:vAlign w:val="center"/>
          </w:tcPr>
          <w:p w14:paraId="24BB09B5" w14:textId="7D62AF44" w:rsidR="0076076D" w:rsidRPr="00826336" w:rsidRDefault="0076076D" w:rsidP="009552ED">
            <w:pPr>
              <w:jc w:val="left"/>
              <w:rPr>
                <w:rFonts w:ascii="Arial" w:hAnsi="Arial" w:cs="Arial"/>
                <w:b/>
                <w:sz w:val="20"/>
                <w:szCs w:val="20"/>
              </w:rPr>
            </w:pPr>
            <w:r w:rsidRPr="006540FC">
              <w:rPr>
                <w:rFonts w:ascii="Arial" w:hAnsi="Arial" w:cs="Arial"/>
                <w:b/>
                <w:sz w:val="16"/>
                <w:szCs w:val="16"/>
              </w:rPr>
              <w:t>Ansprechpartner</w:t>
            </w:r>
            <w:r>
              <w:rPr>
                <w:rFonts w:ascii="Arial" w:hAnsi="Arial" w:cs="Arial"/>
                <w:b/>
                <w:sz w:val="16"/>
                <w:szCs w:val="16"/>
              </w:rPr>
              <w:t xml:space="preserve"> vor Ort</w:t>
            </w:r>
            <w:r w:rsidRPr="006540FC">
              <w:rPr>
                <w:rFonts w:ascii="Arial" w:hAnsi="Arial" w:cs="Arial"/>
                <w:b/>
                <w:sz w:val="16"/>
                <w:szCs w:val="16"/>
              </w:rPr>
              <w:t>:</w:t>
            </w:r>
          </w:p>
        </w:tc>
        <w:tc>
          <w:tcPr>
            <w:tcW w:w="7768" w:type="dxa"/>
            <w:vAlign w:val="center"/>
          </w:tcPr>
          <w:p w14:paraId="13D28FCF" w14:textId="52251087" w:rsidR="0076076D" w:rsidRPr="00497A4A" w:rsidRDefault="0076076D" w:rsidP="009552ED">
            <w:pPr>
              <w:jc w:val="left"/>
              <w:rPr>
                <w:rFonts w:ascii="Arial" w:hAnsi="Arial" w:cs="Arial"/>
                <w:vanish/>
                <w:highlight w:val="red"/>
              </w:rPr>
            </w:pPr>
            <w:r>
              <w:rPr>
                <w:rFonts w:ascii="Arial" w:hAnsi="Arial" w:cs="Arial"/>
                <w:sz w:val="16"/>
                <w:szCs w:val="16"/>
              </w:rPr>
              <w:fldChar w:fldCharType="begin">
                <w:ffData>
                  <w:name w:val="Ansprechpartner"/>
                  <w:enabled/>
                  <w:calcOnExit w:val="0"/>
                  <w:textInput/>
                </w:ffData>
              </w:fldChar>
            </w:r>
            <w:bookmarkStart w:id="3" w:name="Ansprechpartner"/>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 xml:space="preserve">{contactPerson}</w:t>
            </w:r>
            <w:r>
              <w:rPr>
                <w:rFonts w:ascii="Arial" w:hAnsi="Arial" w:cs="Arial"/>
                <w:sz w:val="16"/>
                <w:szCs w:val="16"/>
              </w:rPr>
              <w:fldChar w:fldCharType="end"/>
            </w:r>
            <w:bookmarkEnd w:id="3"/>
          </w:p>
        </w:tc>
      </w:tr>
      <w:tr w:rsidR="0076076D" w:rsidRPr="009A7604" w14:paraId="7DC944FA" w14:textId="77777777" w:rsidTr="00EE0D5A">
        <w:trPr>
          <w:trHeight w:val="284"/>
          <w:tblHeader/>
        </w:trPr>
        <w:tc>
          <w:tcPr>
            <w:tcW w:w="2263" w:type="dxa"/>
            <w:vAlign w:val="center"/>
          </w:tcPr>
          <w:p w14:paraId="2C2F7E2B" w14:textId="04F0BC67" w:rsidR="0076076D" w:rsidRPr="00826336" w:rsidRDefault="0076076D" w:rsidP="009552ED">
            <w:pPr>
              <w:jc w:val="left"/>
              <w:rPr>
                <w:rFonts w:ascii="Arial" w:hAnsi="Arial" w:cs="Arial"/>
                <w:b/>
                <w:sz w:val="20"/>
                <w:szCs w:val="20"/>
              </w:rPr>
            </w:pPr>
            <w:r w:rsidRPr="006540FC">
              <w:rPr>
                <w:rFonts w:ascii="Arial" w:hAnsi="Arial" w:cs="Arial"/>
                <w:b/>
                <w:sz w:val="16"/>
                <w:szCs w:val="16"/>
              </w:rPr>
              <w:t>Telefonnummer:</w:t>
            </w:r>
          </w:p>
        </w:tc>
        <w:tc>
          <w:tcPr>
            <w:tcW w:w="7768" w:type="dxa"/>
            <w:vAlign w:val="center"/>
          </w:tcPr>
          <w:p w14:paraId="5A049B5E" w14:textId="175C1D1E" w:rsidR="0076076D" w:rsidRPr="00497A4A" w:rsidRDefault="0076076D" w:rsidP="009552ED">
            <w:pPr>
              <w:jc w:val="left"/>
              <w:rPr>
                <w:rFonts w:ascii="Arial" w:hAnsi="Arial" w:cs="Arial"/>
                <w:vanish/>
                <w:highlight w:val="red"/>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{contactPhone}</w:t>
            </w:r>
            <w:r w:rsidRPr="006540FC">
              <w:rPr>
                <w:rFonts w:ascii="Arial" w:hAnsi="Arial" w:cs="Arial"/>
                <w:sz w:val="16"/>
                <w:szCs w:val="16"/>
              </w:rPr>
              <w:fldChar w:fldCharType="end"/>
            </w:r>
          </w:p>
        </w:tc>
      </w:tr>
      <w:tr w:rsidR="009552ED" w:rsidRPr="009A7604" w14:paraId="52B6EE81" w14:textId="77777777" w:rsidTr="00387915">
        <w:trPr>
          <w:trHeight w:val="284"/>
          <w:tblHeader/>
        </w:trPr>
        <w:tc>
          <w:tcPr>
            <w:tcW w:w="2263" w:type="dxa"/>
            <w:vAlign w:val="center"/>
          </w:tcPr>
          <w:p w14:paraId="2D68373D" w14:textId="77777777" w:rsidR="009552ED" w:rsidRPr="00826336" w:rsidRDefault="009552ED" w:rsidP="009552ED">
            <w:pPr>
              <w:jc w:val="left"/>
              <w:rPr>
                <w:rFonts w:ascii="Arial" w:hAnsi="Arial" w:cs="Arial"/>
                <w:b/>
                <w:sz w:val="20"/>
                <w:szCs w:val="20"/>
              </w:rPr>
            </w:pPr>
            <w:r w:rsidRPr="006540FC">
              <w:rPr>
                <w:rFonts w:ascii="Arial" w:hAnsi="Arial" w:cs="Arial"/>
                <w:b/>
                <w:sz w:val="16"/>
                <w:szCs w:val="16"/>
              </w:rPr>
              <w:t>E-Mail:</w:t>
            </w:r>
            <w:r w:rsidRPr="00031222">
              <w:rPr>
                <w:rFonts w:ascii="Arial" w:hAnsi="Arial" w:cs="Arial"/>
                <w:b/>
                <w:color w:val="FFFFFF" w:themeColor="background1"/>
                <w:sz w:val="16"/>
                <w:szCs w:val="16"/>
              </w:rPr>
              <w:t>K</w:t>
            </w:r>
          </w:p>
        </w:tc>
        <w:tc>
          <w:tcPr>
            <w:tcW w:w="7768" w:type="dxa"/>
            <w:vAlign w:val="center"/>
          </w:tcPr>
          <w:p w14:paraId="121BE1ED" w14:textId="6C870BE6" w:rsidR="009552ED" w:rsidRPr="009A7604" w:rsidRDefault="009552ED" w:rsidP="009552ED">
            <w:pPr>
              <w:jc w:val="left"/>
              <w:rPr>
                <w:rFonts w:ascii="Arial" w:hAnsi="Arial" w:cs="Arial"/>
                <w:vanish/>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sidR="00764AC7">
              <w:rPr>
                <w:rFonts w:ascii="Arial" w:hAnsi="Arial" w:cs="Arial"/>
                <w:sz w:val="16"/>
                <w:szCs w:val="16"/>
              </w:rPr>
              <w:t>{contactEmail}</w:t>
            </w:r>
            <w:r w:rsidRPr="006540FC">
              <w:rPr>
                <w:rFonts w:ascii="Arial" w:hAnsi="Arial" w:cs="Arial"/>
                <w:sz w:val="16"/>
                <w:szCs w:val="16"/>
              </w:rPr>
              <w:fldChar w:fldCharType="end"/>
            </w:r>
          </w:p>
        </w:tc>
      </w:tr>
      <w:tr w:rsidR="009552ED" w:rsidRPr="009A7604" w14:paraId="50D67A0C" w14:textId="77777777" w:rsidTr="00387915">
        <w:trPr>
          <w:trHeight w:val="284"/>
          <w:tblHeader/>
        </w:trPr>
        <w:tc>
          <w:tcPr>
            <w:tcW w:w="2263" w:type="dxa"/>
            <w:vAlign w:val="center"/>
          </w:tcPr>
          <w:p w14:paraId="4EE8A78D" w14:textId="24F33F72" w:rsidR="009552ED" w:rsidRPr="00826336" w:rsidRDefault="009552ED" w:rsidP="009552ED">
            <w:pPr>
              <w:jc w:val="left"/>
              <w:rPr>
                <w:rFonts w:ascii="Arial" w:hAnsi="Arial" w:cs="Arial"/>
                <w:b/>
                <w:sz w:val="20"/>
                <w:szCs w:val="20"/>
              </w:rPr>
            </w:pPr>
            <w:r w:rsidRPr="006540FC">
              <w:rPr>
                <w:rFonts w:ascii="Arial" w:hAnsi="Arial" w:cs="Arial"/>
                <w:b/>
                <w:sz w:val="16"/>
                <w:szCs w:val="16"/>
              </w:rPr>
              <w:t>Bestellnummer</w:t>
            </w:r>
            <w:r w:rsidR="00AC68B9">
              <w:rPr>
                <w:rFonts w:ascii="Arial" w:hAnsi="Arial" w:cs="Arial"/>
                <w:b/>
                <w:sz w:val="16"/>
                <w:szCs w:val="16"/>
              </w:rPr>
              <w:t>/AB</w:t>
            </w:r>
            <w:r w:rsidRPr="006540FC">
              <w:rPr>
                <w:rFonts w:ascii="Arial" w:hAnsi="Arial" w:cs="Arial"/>
                <w:b/>
                <w:sz w:val="16"/>
                <w:szCs w:val="16"/>
              </w:rPr>
              <w:t>:</w:t>
            </w:r>
          </w:p>
        </w:tc>
        <w:tc>
          <w:tcPr>
            <w:tcW w:w="7768" w:type="dxa"/>
            <w:vAlign w:val="center"/>
          </w:tcPr>
          <w:p w14:paraId="4E709A26" w14:textId="20509AD1" w:rsidR="009552ED" w:rsidRPr="009A7604" w:rsidRDefault="009552ED" w:rsidP="009552ED">
            <w:pPr>
              <w:jc w:val="left"/>
              <w:rPr>
                <w:rFonts w:ascii="Arial" w:hAnsi="Arial" w:cs="Arial"/>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sidR="00764AC7">
              <w:rPr>
                <w:rFonts w:ascii="Arial" w:hAnsi="Arial" w:cs="Arial"/>
                <w:sz w:val="16"/>
                <w:szCs w:val="16"/>
              </w:rPr>
              <w:t>{orderNumber}</w:t>
            </w:r>
            <w:r w:rsidRPr="006540FC">
              <w:rPr>
                <w:rFonts w:ascii="Arial" w:hAnsi="Arial" w:cs="Arial"/>
                <w:sz w:val="16"/>
                <w:szCs w:val="16"/>
              </w:rPr>
              <w:fldChar w:fldCharType="end"/>
            </w:r>
          </w:p>
        </w:tc>
      </w:tr>
    </w:tbl>
    <w:p w14:paraId="4F14FAD2" w14:textId="77777777" w:rsidR="008F7297" w:rsidRPr="00A03716" w:rsidRDefault="008F7297" w:rsidP="003E43F3">
      <w:pPr>
        <w:rPr>
          <w:rFonts w:ascii="Arial" w:hAnsi="Arial" w:cs="Arial"/>
          <w:vanish/>
          <w:sz w:val="8"/>
          <w:szCs w:val="8"/>
        </w:rPr>
      </w:pPr>
    </w:p>
    <w:p w14:paraId="72E729AC" w14:textId="77777777" w:rsidR="00FA34C7" w:rsidRPr="009A7604" w:rsidRDefault="00FA34C7" w:rsidP="00D751DE">
      <w:pPr>
        <w:jc w:val="left"/>
        <w:rPr>
          <w:sz w:val="8"/>
        </w:rPr>
      </w:pPr>
    </w:p>
    <w:tbl>
      <w:tblPr>
        <w:tblpPr w:leftFromText="141" w:rightFromText="141" w:vertAnchor="text" w:horzAnchor="margin" w:tblpY="87"/>
        <w:tblW w:w="100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577"/>
        <w:gridCol w:w="7443"/>
      </w:tblGrid>
      <w:tr w:rsidR="001F6CD1" w:rsidRPr="009A7604" w14:paraId="702CE73F" w14:textId="77777777" w:rsidTr="0078616E">
        <w:trPr>
          <w:trHeight w:val="283"/>
        </w:trPr>
        <w:tc>
          <w:tcPr>
            <w:tcW w:w="1101" w:type="dxa"/>
            <w:vAlign w:val="center"/>
          </w:tcPr>
          <w:p w14:paraId="29368E17" w14:textId="14D356EF" w:rsidR="008F7297" w:rsidRPr="006540FC" w:rsidRDefault="001F6CD1" w:rsidP="0078616E">
            <w:pPr>
              <w:jc w:val="left"/>
              <w:rPr>
                <w:rFonts w:ascii="Arial" w:hAnsi="Arial" w:cs="Arial"/>
                <w:b/>
                <w:i/>
                <w:sz w:val="16"/>
                <w:szCs w:val="16"/>
              </w:rPr>
            </w:pPr>
            <w:r>
              <w:rPr>
                <w:rFonts w:ascii="Arial" w:hAnsi="Arial" w:cs="Arial"/>
                <w:b/>
                <w:i/>
                <w:sz w:val="24"/>
                <w:szCs w:val="16"/>
              </w:rPr>
              <w:t>Projektbezeichnung</w:t>
            </w:r>
            <w:r w:rsidR="008F7297" w:rsidRPr="0078616E">
              <w:rPr>
                <w:rFonts w:ascii="Arial" w:hAnsi="Arial" w:cs="Arial"/>
                <w:b/>
                <w:i/>
                <w:sz w:val="24"/>
                <w:szCs w:val="16"/>
              </w:rPr>
              <w:t>:</w:t>
            </w:r>
          </w:p>
        </w:tc>
        <w:tc>
          <w:tcPr>
            <w:tcW w:w="8919" w:type="dxa"/>
            <w:vAlign w:val="center"/>
          </w:tcPr>
          <w:p w14:paraId="2CF5E3B2" w14:textId="4B850890" w:rsidR="008F7297" w:rsidRPr="006540FC" w:rsidRDefault="00454842" w:rsidP="000D5FB4">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{projectDescription}</w:t>
            </w:r>
            <w:r w:rsidRPr="006540FC">
              <w:rPr>
                <w:rFonts w:ascii="Arial" w:hAnsi="Arial" w:cs="Arial"/>
                <w:sz w:val="16"/>
                <w:szCs w:val="16"/>
              </w:rPr>
              <w:fldChar w:fldCharType="end"/>
            </w:r>
          </w:p>
        </w:tc>
      </w:tr>
    </w:tbl>
    <w:p w14:paraId="05B055F3" w14:textId="12E9BFD3" w:rsidR="000B62C5" w:rsidRPr="00A03716" w:rsidRDefault="00BA6FC0" w:rsidP="00BA6FC0">
      <w:pPr>
        <w:tabs>
          <w:tab w:val="left" w:pos="7303"/>
        </w:tabs>
        <w:jc w:val="left"/>
        <w:rPr>
          <w:rFonts w:ascii="Arial" w:hAnsi="Arial" w:cs="Arial"/>
          <w:szCs w:val="28"/>
        </w:rPr>
      </w:pPr>
      <w:r>
        <w:rPr>
          <w:rFonts w:ascii="Arial" w:hAnsi="Arial" w:cs="Arial"/>
          <w:szCs w:val="28"/>
        </w:rPr>
        <w:tab/>
      </w:r>
    </w:p>
    <w:tbl>
      <w:tblPr>
        <w:tblW w:w="1002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668"/>
        <w:gridCol w:w="8356"/>
      </w:tblGrid>
      <w:tr w:rsidR="009552ED" w:rsidRPr="009A7604" w14:paraId="0C2716C8" w14:textId="77777777" w:rsidTr="009552ED">
        <w:trPr>
          <w:trHeight w:val="560"/>
        </w:trPr>
        <w:tc>
          <w:tcPr>
            <w:tcW w:w="10024" w:type="dxa"/>
            <w:gridSpan w:val="2"/>
          </w:tcPr>
          <w:p w14:paraId="56C753AB" w14:textId="249DA9B2" w:rsidR="002F4CA8" w:rsidRDefault="009552ED" w:rsidP="00BA6FC0">
            <w:pPr>
              <w:jc w:val="left"/>
              <w:rPr>
                <w:rFonts w:ascii="Arial" w:hAnsi="Arial" w:cs="Arial"/>
                <w:b/>
                <w:i/>
                <w:sz w:val="16"/>
                <w:szCs w:val="16"/>
              </w:rPr>
            </w:pPr>
            <w:r w:rsidRPr="006540FC">
              <w:rPr>
                <w:rFonts w:ascii="Arial" w:hAnsi="Arial" w:cs="Arial"/>
                <w:b/>
                <w:i/>
                <w:sz w:val="16"/>
                <w:szCs w:val="16"/>
              </w:rPr>
              <w:t>Durchgeführte Arbeiten:</w:t>
            </w:r>
          </w:p>
          <w:p w14:paraId="47CFDB91" w14:textId="7584DCE6" w:rsidR="00BA6FC0" w:rsidRPr="00BA6FC0" w:rsidRDefault="00CE22EE" w:rsidP="00BA6FC0">
            <w:pPr>
              <w:tabs>
                <w:tab w:val="left" w:pos="318"/>
                <w:tab w:val="center" w:pos="4904"/>
              </w:tabs>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{performedWork}</w:t>
            </w:r>
            <w:r w:rsidRPr="006540FC">
              <w:rPr>
                <w:rFonts w:ascii="Arial" w:hAnsi="Arial" w:cs="Arial"/>
                <w:sz w:val="16"/>
                <w:szCs w:val="16"/>
              </w:rPr>
              <w:fldChar w:fldCharType="end"/>
            </w:r>
          </w:p>
        </w:tc>
      </w:tr>
      <w:tr w:rsidR="002F4CA8" w:rsidRPr="009A7604" w14:paraId="4716D2AB" w14:textId="77777777" w:rsidTr="009552ED">
        <w:trPr>
          <w:trHeight w:val="560"/>
        </w:trPr>
        <w:tc>
          <w:tcPr>
            <w:tcW w:w="10024" w:type="dxa"/>
            <w:gridSpan w:val="2"/>
          </w:tcPr>
          <w:p w14:paraId="36AF7DAF" w14:textId="5CB8A958" w:rsidR="002F4CA8" w:rsidRDefault="0078393A" w:rsidP="002F4CA8">
            <w:pPr>
              <w:jc w:val="left"/>
              <w:rPr>
                <w:rFonts w:ascii="Arial" w:hAnsi="Arial" w:cs="Arial"/>
                <w:b/>
                <w:i/>
                <w:sz w:val="16"/>
                <w:szCs w:val="16"/>
              </w:rPr>
            </w:pPr>
            <w:r>
              <w:rPr>
                <w:rFonts w:ascii="Arial" w:hAnsi="Arial" w:cs="Arial"/>
                <w:b/>
                <w:i/>
                <w:sz w:val="16"/>
                <w:szCs w:val="16"/>
              </w:rPr>
              <w:t>Mehrungen:</w:t>
            </w:r>
          </w:p>
          <w:p w14:paraId="0CEBEDDE" w14:textId="14A79544" w:rsidR="002F4CA8" w:rsidRDefault="002F4CA8">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sidR="00764AC7">
              <w:rPr>
                <w:rFonts w:ascii="Arial" w:hAnsi="Arial" w:cs="Arial"/>
                <w:sz w:val="16"/>
                <w:szCs w:val="16"/>
              </w:rPr>
              <w:t>{additionalWorkNotes}</w:t>
            </w:r>
            <w:r w:rsidRPr="006540FC">
              <w:rPr>
                <w:rFonts w:ascii="Arial" w:hAnsi="Arial" w:cs="Arial"/>
                <w:sz w:val="16"/>
                <w:szCs w:val="16"/>
              </w:rPr>
              <w:fldChar w:fldCharType="end"/>
            </w:r>
          </w:p>
          <w:p w14:paraId="6A868E87" w14:textId="54FCAB95" w:rsidR="002F4CA8" w:rsidRPr="002F4CA8" w:rsidRDefault="002F4CA8">
            <w:pPr>
              <w:jc w:val="left"/>
              <w:rPr>
                <w:rFonts w:ascii="Arial" w:hAnsi="Arial" w:cs="Arial"/>
                <w:sz w:val="16"/>
                <w:szCs w:val="16"/>
              </w:rPr>
            </w:pPr>
          </w:p>
        </w:tc>
      </w:tr>
      <w:tr w:rsidR="0078393A" w:rsidRPr="009A7604" w14:paraId="4DDF633F" w14:textId="77777777" w:rsidTr="009552ED">
        <w:trPr>
          <w:trHeight w:val="560"/>
        </w:trPr>
        <w:tc>
          <w:tcPr>
            <w:tcW w:w="10024" w:type="dxa"/>
            <w:gridSpan w:val="2"/>
          </w:tcPr>
          <w:p w14:paraId="08137A8C" w14:textId="77777777" w:rsidR="0078393A" w:rsidRDefault="0078393A" w:rsidP="0078393A">
            <w:pPr>
              <w:jc w:val="left"/>
              <w:rPr>
                <w:rFonts w:ascii="Arial" w:hAnsi="Arial" w:cs="Arial"/>
                <w:b/>
                <w:i/>
                <w:sz w:val="16"/>
                <w:szCs w:val="16"/>
              </w:rPr>
            </w:pPr>
            <w:r>
              <w:rPr>
                <w:rFonts w:ascii="Arial" w:hAnsi="Arial" w:cs="Arial"/>
                <w:b/>
                <w:i/>
                <w:sz w:val="16"/>
                <w:szCs w:val="16"/>
              </w:rPr>
              <w:t xml:space="preserve">Festgestellte </w:t>
            </w:r>
            <w:r w:rsidRPr="003C384D">
              <w:rPr>
                <w:rFonts w:ascii="Arial" w:hAnsi="Arial" w:cs="Arial"/>
                <w:b/>
                <w:i/>
                <w:sz w:val="16"/>
                <w:szCs w:val="16"/>
              </w:rPr>
              <w:t>Mängel</w:t>
            </w:r>
            <w:r>
              <w:rPr>
                <w:rFonts w:ascii="Arial" w:hAnsi="Arial" w:cs="Arial"/>
                <w:b/>
                <w:i/>
                <w:sz w:val="16"/>
                <w:szCs w:val="16"/>
              </w:rPr>
              <w:t>:</w:t>
            </w:r>
          </w:p>
          <w:p w14:paraId="6E50FFBC" w14:textId="77777777" w:rsidR="0078393A" w:rsidRDefault="0078393A" w:rsidP="0078393A">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{quoteNeededFor}</w:t>
            </w:r>
            <w:r w:rsidRPr="006540FC">
              <w:rPr>
                <w:rFonts w:ascii="Arial" w:hAnsi="Arial" w:cs="Arial"/>
                <w:sz w:val="16"/>
                <w:szCs w:val="16"/>
              </w:rPr>
              <w:fldChar w:fldCharType="end"/>
            </w:r>
          </w:p>
          <w:p w14:paraId="22987579" w14:textId="77777777" w:rsidR="0078393A" w:rsidRDefault="0078393A" w:rsidP="002F4CA8">
            <w:pPr>
              <w:jc w:val="left"/>
              <w:rPr>
                <w:rFonts w:ascii="Arial" w:hAnsi="Arial" w:cs="Arial"/>
                <w:b/>
                <w:i/>
                <w:sz w:val="16"/>
                <w:szCs w:val="16"/>
              </w:rPr>
            </w:pPr>
          </w:p>
        </w:tc>
      </w:tr>
      <w:tr w:rsidR="002F4CA8" w:rsidRPr="009A7604" w14:paraId="720FECE6" w14:textId="77777777" w:rsidTr="009552ED">
        <w:trPr>
          <w:trHeight w:val="560"/>
        </w:trPr>
        <w:tc>
          <w:tcPr>
            <w:tcW w:w="10024" w:type="dxa"/>
            <w:gridSpan w:val="2"/>
          </w:tcPr>
          <w:p w14:paraId="020B9E1E" w14:textId="44A29683" w:rsidR="002F4CA8" w:rsidRDefault="002F4CA8" w:rsidP="002F4CA8">
            <w:pPr>
              <w:jc w:val="left"/>
              <w:rPr>
                <w:rFonts w:ascii="Arial" w:hAnsi="Arial" w:cs="Arial"/>
                <w:b/>
                <w:i/>
                <w:sz w:val="16"/>
                <w:szCs w:val="16"/>
              </w:rPr>
            </w:pPr>
            <w:r>
              <w:rPr>
                <w:rFonts w:ascii="Arial" w:hAnsi="Arial" w:cs="Arial"/>
                <w:b/>
                <w:i/>
                <w:sz w:val="16"/>
                <w:szCs w:val="16"/>
              </w:rPr>
              <w:t>Angebot</w:t>
            </w:r>
            <w:r w:rsidR="005F31DA">
              <w:rPr>
                <w:rFonts w:ascii="Arial" w:hAnsi="Arial" w:cs="Arial"/>
                <w:b/>
                <w:i/>
                <w:sz w:val="16"/>
                <w:szCs w:val="16"/>
              </w:rPr>
              <w:t xml:space="preserve"> benötigt für</w:t>
            </w:r>
            <w:r>
              <w:rPr>
                <w:rFonts w:ascii="Arial" w:hAnsi="Arial" w:cs="Arial"/>
                <w:b/>
                <w:i/>
                <w:sz w:val="16"/>
                <w:szCs w:val="16"/>
              </w:rPr>
              <w:t>:</w:t>
            </w:r>
          </w:p>
          <w:p w14:paraId="5A88D9C8" w14:textId="77777777" w:rsidR="002F4CA8" w:rsidRDefault="002F4CA8">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sidRPr="006540FC">
              <w:rPr>
                <w:rFonts w:ascii="Arial" w:hAnsi="Arial" w:cs="Arial"/>
                <w:sz w:val="16"/>
                <w:szCs w:val="16"/>
              </w:rPr>
              <w:fldChar w:fldCharType="end"/>
            </w:r>
          </w:p>
          <w:p w14:paraId="47B5BF92" w14:textId="77777777" w:rsidR="00F95457" w:rsidRDefault="00F95457">
            <w:pPr>
              <w:jc w:val="left"/>
              <w:rPr>
                <w:rFonts w:ascii="Arial" w:hAnsi="Arial" w:cs="Arial"/>
                <w:sz w:val="16"/>
                <w:szCs w:val="16"/>
              </w:rPr>
            </w:pPr>
          </w:p>
          <w:p w14:paraId="4F17A9E4" w14:textId="77777777" w:rsidR="00F95457" w:rsidRPr="00240C14" w:rsidRDefault="00F95457" w:rsidP="00F95457">
            <w:pPr>
              <w:jc w:val="left"/>
              <w:rPr>
                <w:rFonts w:ascii="Arial" w:hAnsi="Arial" w:cs="Arial"/>
                <w:b/>
                <w:i/>
                <w:color w:val="FF0000"/>
                <w:sz w:val="16"/>
                <w:szCs w:val="16"/>
              </w:rPr>
            </w:pPr>
            <w:r w:rsidRPr="00240C14">
              <w:rPr>
                <w:rFonts w:ascii="Arial" w:hAnsi="Arial" w:cs="Arial"/>
                <w:b/>
                <w:i/>
                <w:color w:val="FF0000"/>
                <w:sz w:val="16"/>
                <w:szCs w:val="16"/>
              </w:rPr>
              <w:t>Interner Bericht/Bemerkungen/Ersatzteilnummern:</w:t>
            </w:r>
          </w:p>
          <w:p w14:paraId="195DA696" w14:textId="74921EB7" w:rsidR="00F95457" w:rsidRDefault="00F95457" w:rsidP="00F95457">
            <w:pPr>
              <w:jc w:val="left"/>
              <w:rPr>
                <w:rFonts w:ascii="Arial" w:hAnsi="Arial" w:cs="Arial"/>
                <w:sz w:val="16"/>
                <w:szCs w:val="16"/>
              </w:rPr>
            </w:pPr>
            <w:r w:rsidRPr="00F145E0">
              <w:rPr>
                <w:rFonts w:ascii="Arial" w:hAnsi="Arial" w:cs="Arial"/>
                <w:sz w:val="16"/>
                <w:szCs w:val="16"/>
              </w:rPr>
              <w:fldChar w:fldCharType="begin">
                <w:ffData>
                  <w:name w:val=""/>
                  <w:enabled/>
                  <w:calcOnExit w:val="0"/>
                  <w:textInput/>
                </w:ffData>
              </w:fldChar>
            </w:r>
            <w:r w:rsidRPr="00F10638">
              <w:rPr>
                <w:rFonts w:ascii="Arial" w:hAnsi="Arial" w:cs="Arial"/>
                <w:sz w:val="16"/>
                <w:szCs w:val="16"/>
                <w:lang w:val="it-IT"/>
              </w:rPr>
              <w:instrText xml:space="preserve"> FORMTEXT </w:instrText>
            </w:r>
            <w:r w:rsidRPr="00F145E0">
              <w:rPr>
                <w:rFonts w:ascii="Arial" w:hAnsi="Arial" w:cs="Arial"/>
                <w:sz w:val="16"/>
                <w:szCs w:val="16"/>
              </w:rPr>
            </w:r>
            <w:r w:rsidRPr="00F145E0">
              <w:rPr>
                <w:rFonts w:ascii="Arial" w:hAnsi="Arial" w:cs="Arial"/>
                <w:sz w:val="16"/>
                <w:szCs w:val="16"/>
              </w:rPr>
              <w:fldChar w:fldCharType="separate"/>
            </w:r>
            <w:r w:rsidR="00764AC7">
              <w:rPr>
                <w:rFonts w:ascii="Arial" w:hAnsi="Arial" w:cs="Arial"/>
                <w:sz w:val="16"/>
                <w:szCs w:val="16"/>
              </w:rPr>
              <w:t xml:space="preserve">{notes}</w:t>
            </w:r>
            <w:r w:rsidRPr="00F145E0">
              <w:rPr>
                <w:rFonts w:ascii="Arial" w:hAnsi="Arial" w:cs="Arial"/>
                <w:sz w:val="16"/>
                <w:szCs w:val="16"/>
              </w:rPr>
              <w:fldChar w:fldCharType="end"/>
            </w:r>
          </w:p>
          <w:p w14:paraId="68391CBA" w14:textId="59DD80AB" w:rsidR="00F95457" w:rsidRPr="002F4CA8" w:rsidRDefault="00F95457" w:rsidP="00F95457">
            <w:pPr>
              <w:jc w:val="left"/>
              <w:rPr>
                <w:rFonts w:ascii="Arial" w:hAnsi="Arial" w:cs="Arial"/>
                <w:sz w:val="16"/>
                <w:szCs w:val="16"/>
              </w:rPr>
            </w:pPr>
          </w:p>
        </w:tc>
      </w:tr>
      <w:tr w:rsidR="00811CA8" w:rsidRPr="009A7604" w14:paraId="3C017769" w14:textId="77777777" w:rsidTr="00811CA8">
        <w:trPr>
          <w:trHeight w:val="239"/>
        </w:trPr>
        <w:tc>
          <w:tcPr>
            <w:tcW w:w="1668" w:type="dxa"/>
          </w:tcPr>
          <w:p w14:paraId="6E73F5AB" w14:textId="77777777" w:rsidR="00811CA8" w:rsidRPr="00D9550C" w:rsidRDefault="00811CA8" w:rsidP="00811CA8">
            <w:pPr>
              <w:jc w:val="left"/>
              <w:rPr>
                <w:rFonts w:ascii="Arial" w:hAnsi="Arial" w:cs="Arial"/>
                <w:b/>
                <w:iCs/>
                <w:sz w:val="4"/>
                <w:szCs w:val="4"/>
              </w:rPr>
            </w:pPr>
          </w:p>
          <w:p w14:paraId="71A4818D" w14:textId="77777777" w:rsidR="00811CA8" w:rsidRPr="00D75EDD" w:rsidRDefault="00811CA8" w:rsidP="00811CA8">
            <w:pPr>
              <w:jc w:val="left"/>
              <w:rPr>
                <w:rFonts w:ascii="Arial" w:hAnsi="Arial" w:cs="Arial"/>
                <w:b/>
                <w:iCs/>
                <w:color w:val="FF0000"/>
                <w:sz w:val="18"/>
                <w:szCs w:val="18"/>
              </w:rPr>
            </w:pPr>
            <w:r w:rsidRPr="00D75EDD">
              <w:rPr>
                <w:rFonts w:ascii="Arial" w:hAnsi="Arial" w:cs="Arial"/>
                <w:b/>
                <w:iCs/>
                <w:color w:val="FF0000"/>
                <w:sz w:val="18"/>
                <w:szCs w:val="18"/>
              </w:rPr>
              <w:t>Kunde wünscht:</w:t>
            </w:r>
          </w:p>
          <w:p w14:paraId="6BCECAB5" w14:textId="77777777" w:rsidR="00811CA8" w:rsidRPr="00503E96" w:rsidRDefault="00811CA8" w:rsidP="00811CA8">
            <w:pPr>
              <w:jc w:val="left"/>
              <w:rPr>
                <w:rFonts w:ascii="Arial" w:hAnsi="Arial" w:cs="Arial"/>
                <w:sz w:val="4"/>
                <w:szCs w:val="4"/>
              </w:rPr>
            </w:pPr>
          </w:p>
        </w:tc>
        <w:tc>
          <w:tcPr>
            <w:tcW w:w="8356" w:type="dxa"/>
          </w:tcPr>
          <w:p w14:paraId="4F0AF5BC" w14:textId="77777777" w:rsidR="00811CA8" w:rsidRPr="00CE15E9" w:rsidRDefault="00811CA8" w:rsidP="00811CA8">
            <w:pPr>
              <w:tabs>
                <w:tab w:val="left" w:pos="210"/>
                <w:tab w:val="left" w:pos="1660"/>
                <w:tab w:val="center" w:pos="3666"/>
              </w:tabs>
              <w:jc w:val="left"/>
              <w:rPr>
                <w:rFonts w:ascii="Arial" w:hAnsi="Arial" w:cs="Arial"/>
                <w:b/>
                <w:bCs/>
                <w:sz w:val="2"/>
                <w:szCs w:val="2"/>
              </w:rPr>
            </w:pPr>
          </w:p>
          <w:p w14:paraId="103AD4C6" w14:textId="7D7AF4D6" w:rsidR="00811CA8" w:rsidRPr="006540FC" w:rsidRDefault="00A66599" w:rsidP="00811CA8">
            <w:pPr>
              <w:jc w:val="both"/>
              <w:rPr>
                <w:rFonts w:ascii="Arial" w:hAnsi="Arial" w:cs="Arial"/>
                <w:sz w:val="16"/>
                <w:szCs w:val="16"/>
              </w:rPr>
            </w:pPr>
            <w:sdt>
              <w:sdtPr>
                <w:rPr>
                  <w:rFonts w:ascii="Arial" w:hAnsi="Arial" w:cs="Arial"/>
                  <w:b/>
                  <w:bCs/>
                </w:rPr>
                <w:alias w:val="Kunde wünscht"/>
                <w:tag w:val="Kunde wünscht"/>
                <w:id w:val="1239212345"/>
                <w:placeholder>
                  <w:docPart w:val="DCB53D8B6B2F469BADB0802B58E22683"/>
                </w:placeholder>
                <w:dropDownList>
                  <w:listItem w:displayText="Angebot" w:value="Angebot"/>
                  <w:listItem w:displayText="Kein Angebot" w:value="Kein Angebot"/>
                  <w:listItem w:displayText="Rückruf" w:value="Rückruf"/>
                </w:dropDownList>
              </w:sdtPr>
              <w:sdtEndPr/>
              <w:sdtContent>
                <w:r w:rsidR="005F31DA">
                  <w:rPr>
                    <w:rFonts w:ascii="Arial" w:hAnsi="Arial" w:cs="Arial"/>
                    <w:b/>
                    <w:bCs/>
                  </w:rPr>
                  <w:t>Angebot</w:t>
                </w:r>
              </w:sdtContent>
            </w:sdt>
          </w:p>
        </w:tc>
      </w:tr>
    </w:tbl>
    <w:p w14:paraId="5484126B" w14:textId="77777777" w:rsidR="00CD62AF" w:rsidRPr="009A7604" w:rsidRDefault="00CD62AF" w:rsidP="009552ED">
      <w:pPr>
        <w:jc w:val="both"/>
        <w:rPr>
          <w:rFonts w:ascii="Arial" w:hAnsi="Arial" w:cs="Arial"/>
          <w:sz w:val="8"/>
        </w:rPr>
      </w:pPr>
    </w:p>
    <w:p w14:paraId="641E69DC" w14:textId="77777777" w:rsidR="00385C9A" w:rsidRDefault="00385C9A" w:rsidP="00385C9A">
      <w:pPr>
        <w:jc w:val="left"/>
        <w:rPr>
          <w:rFonts w:ascii="Arial" w:hAnsi="Arial" w:cs="Arial"/>
          <w:sz w:val="18"/>
        </w:rPr>
        <w:sectPr w:rsidR="00385C9A" w:rsidSect="00385C9A">
          <w:headerReference w:type="even" r:id="rId8"/>
          <w:footerReference w:type="even" r:id="rId9"/>
          <w:footerReference w:type="default" r:id="rId10"/>
          <w:headerReference w:type="first" r:id="rId11"/>
          <w:pgSz w:w="11906" w:h="16838"/>
          <w:pgMar w:top="1440" w:right="1080" w:bottom="1440" w:left="1080" w:header="1247" w:footer="397" w:gutter="0"/>
          <w:cols w:space="708"/>
          <w:titlePg/>
          <w:docGrid w:linePitch="360"/>
        </w:sectPr>
      </w:pPr>
    </w:p>
    <w:p w14:paraId="7DD0146E" w14:textId="77777777" w:rsidR="00385C9A" w:rsidRDefault="00385C9A" w:rsidP="00385C9A">
      <w:pPr>
        <w:jc w:val="left"/>
        <w:rPr>
          <w:rFonts w:ascii="Arial" w:hAnsi="Arial" w:cs="Arial"/>
          <w:b/>
          <w:i/>
          <w:sz w:val="16"/>
          <w:szCs w:val="16"/>
        </w:rPr>
      </w:pPr>
    </w:p>
    <w:p w14:paraId="32ACB54D" w14:textId="77777777" w:rsidR="00385C9A" w:rsidRPr="006540FC" w:rsidRDefault="00385C9A" w:rsidP="00385C9A">
      <w:pPr>
        <w:jc w:val="left"/>
        <w:rPr>
          <w:rFonts w:ascii="Arial" w:hAnsi="Arial" w:cs="Arial"/>
          <w:b/>
          <w:i/>
          <w:sz w:val="16"/>
          <w:szCs w:val="16"/>
        </w:rPr>
      </w:pPr>
      <w:r w:rsidRPr="006540FC">
        <w:rPr>
          <w:rFonts w:ascii="Arial" w:hAnsi="Arial" w:cs="Arial"/>
          <w:b/>
          <w:i/>
          <w:sz w:val="16"/>
          <w:szCs w:val="16"/>
        </w:rPr>
        <w:t>Verwendete Ersatzteile</w:t>
      </w:r>
      <w:r>
        <w:rPr>
          <w:rFonts w:ascii="Arial" w:hAnsi="Arial" w:cs="Arial"/>
          <w:b/>
          <w:i/>
          <w:sz w:val="16"/>
          <w:szCs w:val="16"/>
        </w:rPr>
        <w:t>/Zubehör/Fertigungshilfsmittel</w:t>
      </w:r>
      <w:r w:rsidRPr="006540FC">
        <w:rPr>
          <w:rFonts w:ascii="Arial" w:hAnsi="Arial" w:cs="Arial"/>
          <w:b/>
          <w:i/>
          <w:sz w:val="16"/>
          <w:szCs w:val="16"/>
        </w:rPr>
        <w:t>:</w:t>
      </w:r>
      <w:r w:rsidRPr="006540FC">
        <w:rPr>
          <w:rFonts w:ascii="Arial" w:hAnsi="Arial" w:cs="Arial"/>
          <w:i/>
          <w:iCs/>
          <w:sz w:val="16"/>
          <w:szCs w:val="16"/>
        </w:rPr>
        <w:t xml:space="preserve"> (gilt gleichzeitig als Bestellung des Auftraggebers):</w:t>
      </w:r>
    </w:p>
    <w:p w14:paraId="26B40FD5" w14:textId="77777777" w:rsidR="00385C9A" w:rsidRPr="009A7604" w:rsidRDefault="00385C9A" w:rsidP="00385C9A">
      <w:pPr>
        <w:jc w:val="left"/>
        <w:rPr>
          <w:rFonts w:ascii="Arial" w:hAnsi="Arial" w:cs="Arial"/>
          <w:sz w:val="18"/>
        </w:rPr>
        <w:sectPr w:rsidR="00385C9A" w:rsidRPr="009A7604" w:rsidSect="00385C9A">
          <w:type w:val="continuous"/>
          <w:pgSz w:w="11906" w:h="16838"/>
          <w:pgMar w:top="1440" w:right="1080" w:bottom="1440" w:left="1080" w:header="397" w:footer="227" w:gutter="0"/>
          <w:cols w:space="708"/>
          <w:docGrid w:linePitch="360"/>
        </w:sectPr>
      </w:pPr>
    </w:p>
    <w:p w14:paraId="64D03572" w14:textId="77777777" w:rsidR="00385C9A" w:rsidRPr="006B4036" w:rsidRDefault="00385C9A" w:rsidP="00385C9A">
      <w:pPr>
        <w:jc w:val="left"/>
        <w:rPr>
          <w:rFonts w:ascii="Arial" w:hAnsi="Arial" w:cs="Arial"/>
          <w:b/>
          <w:i/>
          <w:sz w:val="8"/>
          <w:szCs w:val="8"/>
        </w:rPr>
      </w:pPr>
      <w:r w:rsidRPr="006540FC">
        <w:rPr>
          <w:rFonts w:ascii="Arial" w:hAnsi="Arial" w:cs="Arial"/>
          <w:b/>
          <w:i/>
          <w:sz w:val="16"/>
          <w:szCs w:val="16"/>
        </w:rPr>
        <w:t xml:space="preserve"> </w:t>
      </w:r>
      <w:r>
        <w:rPr>
          <w:rFonts w:ascii="Arial" w:hAnsi="Arial" w:cs="Arial"/>
          <w:b/>
          <w:i/>
          <w:sz w:val="16"/>
          <w:szCs w:val="16"/>
        </w:rPr>
        <w:t xml:space="preserve"> </w:t>
      </w:r>
    </w:p>
    <w:tbl>
      <w:tblPr>
        <w:tblW w:w="10051"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167"/>
        <w:gridCol w:w="1418"/>
        <w:gridCol w:w="6309"/>
        <w:gridCol w:w="1157"/>
      </w:tblGrid>
      <w:tr w:rsidR="00385C9A" w:rsidRPr="009A7604" w14:paraId="2B082A64" w14:textId="77777777" w:rsidTr="007677B9">
        <w:trPr>
          <w:trHeight w:val="462"/>
        </w:trPr>
        <w:tc>
          <w:tcPr>
            <w:tcW w:w="1167" w:type="dxa"/>
          </w:tcPr>
          <w:p w14:paraId="229F32CE" w14:textId="77777777" w:rsidR="00385C9A" w:rsidRPr="00AB0DA8" w:rsidRDefault="00385C9A" w:rsidP="00727D8D">
            <w:pPr>
              <w:rPr>
                <w:rFonts w:ascii="Arial" w:hAnsi="Arial" w:cs="Arial"/>
                <w:bCs/>
                <w:sz w:val="4"/>
                <w:szCs w:val="4"/>
              </w:rPr>
            </w:pPr>
          </w:p>
          <w:p w14:paraId="506CBAE3" w14:textId="77777777" w:rsidR="00385C9A" w:rsidRPr="00D00DB5" w:rsidRDefault="00385C9A" w:rsidP="00727D8D">
            <w:pPr>
              <w:rPr>
                <w:rFonts w:ascii="Arial" w:hAnsi="Arial" w:cs="Arial"/>
                <w:b/>
                <w:sz w:val="16"/>
                <w:szCs w:val="16"/>
              </w:rPr>
            </w:pPr>
            <w:r w:rsidRPr="00D00DB5">
              <w:rPr>
                <w:rFonts w:ascii="Arial" w:hAnsi="Arial" w:cs="Arial"/>
                <w:b/>
                <w:sz w:val="16"/>
                <w:szCs w:val="16"/>
              </w:rPr>
              <w:t xml:space="preserve">Lager (L) </w:t>
            </w:r>
            <w:r>
              <w:rPr>
                <w:rFonts w:ascii="Arial" w:hAnsi="Arial" w:cs="Arial"/>
                <w:b/>
                <w:sz w:val="16"/>
                <w:szCs w:val="16"/>
              </w:rPr>
              <w:t xml:space="preserve">/ </w:t>
            </w:r>
            <w:r w:rsidRPr="00D00DB5">
              <w:rPr>
                <w:rFonts w:ascii="Arial" w:hAnsi="Arial" w:cs="Arial"/>
                <w:b/>
                <w:sz w:val="16"/>
                <w:szCs w:val="16"/>
              </w:rPr>
              <w:t>Bestellung (B)</w:t>
            </w:r>
          </w:p>
          <w:p w14:paraId="764A7D30" w14:textId="77777777" w:rsidR="00385C9A" w:rsidRPr="00AB0DA8" w:rsidRDefault="00385C9A" w:rsidP="00727D8D">
            <w:pPr>
              <w:rPr>
                <w:rFonts w:ascii="Arial" w:hAnsi="Arial" w:cs="Arial"/>
                <w:b/>
                <w:sz w:val="4"/>
                <w:szCs w:val="4"/>
              </w:rPr>
            </w:pPr>
          </w:p>
        </w:tc>
        <w:tc>
          <w:tcPr>
            <w:tcW w:w="1418" w:type="dxa"/>
          </w:tcPr>
          <w:p w14:paraId="22B19BC4" w14:textId="77777777" w:rsidR="00385C9A" w:rsidRPr="00AB0DA8" w:rsidRDefault="00385C9A" w:rsidP="00727D8D">
            <w:pPr>
              <w:rPr>
                <w:rFonts w:ascii="Arial" w:hAnsi="Arial" w:cs="Arial"/>
                <w:b/>
                <w:sz w:val="4"/>
                <w:szCs w:val="4"/>
              </w:rPr>
            </w:pPr>
          </w:p>
          <w:p w14:paraId="12B17577" w14:textId="77777777" w:rsidR="00385C9A" w:rsidRPr="006540FC" w:rsidRDefault="00385C9A" w:rsidP="00727D8D">
            <w:pPr>
              <w:rPr>
                <w:rFonts w:ascii="Arial" w:hAnsi="Arial" w:cs="Arial"/>
                <w:b/>
                <w:sz w:val="16"/>
                <w:szCs w:val="16"/>
              </w:rPr>
            </w:pPr>
            <w:r>
              <w:rPr>
                <w:rFonts w:ascii="Arial" w:hAnsi="Arial" w:cs="Arial"/>
                <w:b/>
                <w:sz w:val="16"/>
                <w:szCs w:val="16"/>
              </w:rPr>
              <w:t>Artikel-Nr.:</w:t>
            </w:r>
          </w:p>
        </w:tc>
        <w:tc>
          <w:tcPr>
            <w:tcW w:w="6309" w:type="dxa"/>
          </w:tcPr>
          <w:p w14:paraId="3CF3FFBE" w14:textId="77777777" w:rsidR="00385C9A" w:rsidRPr="00AB0DA8" w:rsidRDefault="00385C9A" w:rsidP="00727D8D">
            <w:pPr>
              <w:rPr>
                <w:rFonts w:ascii="Arial" w:hAnsi="Arial" w:cs="Arial"/>
                <w:b/>
                <w:sz w:val="4"/>
                <w:szCs w:val="4"/>
              </w:rPr>
            </w:pPr>
          </w:p>
          <w:p w14:paraId="77A6E79F" w14:textId="77777777" w:rsidR="00385C9A" w:rsidRPr="006540FC" w:rsidRDefault="00385C9A" w:rsidP="00727D8D">
            <w:pPr>
              <w:rPr>
                <w:rFonts w:ascii="Arial" w:hAnsi="Arial" w:cs="Arial"/>
                <w:b/>
                <w:sz w:val="16"/>
                <w:szCs w:val="16"/>
              </w:rPr>
            </w:pPr>
            <w:r w:rsidRPr="006540FC">
              <w:rPr>
                <w:rFonts w:ascii="Arial" w:hAnsi="Arial" w:cs="Arial"/>
                <w:b/>
                <w:sz w:val="16"/>
                <w:szCs w:val="16"/>
              </w:rPr>
              <w:t>Bezeichnung</w:t>
            </w:r>
          </w:p>
        </w:tc>
        <w:tc>
          <w:tcPr>
            <w:tcW w:w="1157" w:type="dxa"/>
          </w:tcPr>
          <w:p w14:paraId="5910C987" w14:textId="77777777" w:rsidR="00385C9A" w:rsidRPr="00AB0DA8" w:rsidRDefault="00385C9A" w:rsidP="00727D8D">
            <w:pPr>
              <w:rPr>
                <w:rFonts w:ascii="Arial" w:hAnsi="Arial" w:cs="Arial"/>
                <w:bCs/>
                <w:sz w:val="4"/>
                <w:szCs w:val="4"/>
              </w:rPr>
            </w:pPr>
          </w:p>
          <w:p w14:paraId="7410292A" w14:textId="77777777" w:rsidR="00385C9A" w:rsidRPr="006540FC" w:rsidRDefault="00385C9A" w:rsidP="00727D8D">
            <w:pPr>
              <w:rPr>
                <w:rFonts w:ascii="Arial" w:hAnsi="Arial" w:cs="Arial"/>
                <w:b/>
                <w:sz w:val="16"/>
                <w:szCs w:val="16"/>
              </w:rPr>
            </w:pPr>
            <w:r w:rsidRPr="00AB0DA8">
              <w:rPr>
                <w:rFonts w:ascii="Arial" w:hAnsi="Arial" w:cs="Arial"/>
                <w:bCs/>
                <w:sz w:val="16"/>
                <w:szCs w:val="16"/>
              </w:rPr>
              <w:t>Eingebaut</w:t>
            </w:r>
            <w:r>
              <w:rPr>
                <w:rFonts w:ascii="Arial" w:hAnsi="Arial" w:cs="Arial"/>
                <w:b/>
                <w:sz w:val="16"/>
                <w:szCs w:val="16"/>
              </w:rPr>
              <w:t xml:space="preserve"> Menge</w:t>
            </w:r>
          </w:p>
        </w:tc>
      </w:tr>
    </w:tbl>
    <w:p w14:paraId="5562D5C6" w14:textId="77777777" w:rsidR="002845E9" w:rsidRDefault="002845E9" w:rsidP="002845E9">
      <w:pPr>
        <w:jc w:val="left"/>
        <w:rPr>
          <w:rFonts w:ascii="Arial" w:hAnsi="Arial" w:cs="Arial"/>
          <w:sz w:val="18"/>
        </w:rPr>
        <w:sectPr w:rsidR="002845E9" w:rsidSect="002845E9">
          <w:headerReference w:type="even" r:id="rId12"/>
          <w:footerReference w:type="even" r:id="rId13"/>
          <w:footerReference w:type="default" r:id="rId14"/>
          <w:headerReference w:type="first" r:id="rId15"/>
          <w:type w:val="continuous"/>
          <w:pgSz w:w="11906" w:h="16838"/>
          <w:pgMar w:top="1440" w:right="1080" w:bottom="1440" w:left="1080" w:header="1247" w:footer="397" w:gutter="0"/>
          <w:cols w:space="708"/>
          <w:titlePg/>
          <w:docGrid w:linePitch="360"/>
        </w:sectPr>
      </w:pPr>
    </w:p>
    <w:p w14:paraId="0586AA5B" w14:textId="33D6D1A3" w:rsidR="002845E9" w:rsidRPr="006B4036" w:rsidRDefault="002845E9" w:rsidP="002845E9">
      <w:pPr>
        <w:jc w:val="left"/>
        <w:rPr>
          <w:rFonts w:ascii="Arial" w:hAnsi="Arial" w:cs="Arial"/>
          <w:b/>
          <w:i/>
          <w:sz w:val="8"/>
          <w:szCs w:val="8"/>
        </w:rPr>
      </w:pPr>
      <w:r w:rsidRPr="006540FC">
        <w:rPr>
          <w:rFonts w:ascii="Arial" w:hAnsi="Arial" w:cs="Arial"/>
          <w:b/>
          <w:i/>
          <w:sz w:val="16"/>
          <w:szCs w:val="16"/>
        </w:rPr>
        <w:t xml:space="preserve"> </w:t>
      </w:r>
      <w:r>
        <w:rPr>
          <w:rFonts w:ascii="Arial" w:hAnsi="Arial" w:cs="Arial"/>
          <w:b/>
          <w:i/>
          <w:sz w:val="16"/>
          <w:szCs w:val="16"/>
        </w:rPr>
        <w:t xml:space="preserve"> </w:t>
      </w:r>
    </w:p>
    <w:tbl>
      <w:tblPr>
        <w:tblW w:w="10079" w:type="dxa"/>
        <w:tblInd w:w="43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112"/>
        <w:gridCol w:w="1478"/>
        <w:gridCol w:w="6318"/>
        <w:gridCol w:w="1171"/>
      </w:tblGrid>
      <w:tr w:rsidR="002845E9" w:rsidRPr="00C212CD" w14:paraId="52780A7D" w14:textId="77777777" w:rsidTr="007677B9">
        <w:trPr>
          <w:trHeight w:val="292"/>
        </w:trPr>
        <w:tc>
          <w:tcPr>
            <w:tcW w:w="1112" w:type="dxa"/>
            <w:vAlign w:val="center"/>
          </w:tcPr>
          <w:p w14:paraId="629D018B" w14:textId="743061AE" w:rsidR="002845E9" w:rsidRDefault="002845E9" w:rsidP="00727D8D">
            <w:pPr>
              <w:jc w:val="left"/>
              <w:rPr>
                <w:rFonts w:ascii="Arial" w:hAnsi="Arial" w:cs="Arial"/>
                <w:sz w:val="16"/>
                <w:szCs w:val="16"/>
              </w:rPr>
            </w:pPr>
          </w:p>
          <w:p w14:paraId="43A11806" w14:textId="30F0F663" w:rsidR="001D15A3" w:rsidRPr="00C212CD" w:rsidRDefault="00741FB0" w:rsidP="00727D8D">
            <w:pPr>
              <w:jc w:val="left"/>
              <w:rPr>
                <w:rFonts w:ascii="Arial" w:hAnsi="Arial" w:cs="Arial"/>
                <w:sz w:val="16"/>
                <w:szCs w:val="16"/>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{source}{#materials}</w:t>
            </w:r>
            <w:r w:rsidRPr="00C212CD">
              <w:rPr>
                <w:rFonts w:ascii="Arial" w:hAnsi="Arial" w:cs="Arial"/>
                <w:sz w:val="16"/>
                <w:szCs w:val="16"/>
              </w:rPr>
              <w:fldChar w:fldCharType="end"/>
            </w:r>
          </w:p>
          <w:p w14:paraId="3C51202A" w14:textId="77777777" w:rsidR="002845E9" w:rsidRPr="00C212CD" w:rsidRDefault="002845E9" w:rsidP="00727D8D">
            <w:pPr>
              <w:jc w:val="left"/>
              <w:rPr>
                <w:rFonts w:ascii="Arial" w:hAnsi="Arial" w:cs="Arial"/>
                <w:sz w:val="16"/>
                <w:szCs w:val="16"/>
              </w:rPr>
            </w:pPr>
          </w:p>
        </w:tc>
        <w:tc>
          <w:tcPr>
            <w:tcW w:w="1478" w:type="dxa"/>
            <w:vAlign w:val="center"/>
          </w:tcPr>
          <w:p w14:paraId="0F4BCFF7" w14:textId="77777777" w:rsidR="002845E9" w:rsidRPr="00C212CD" w:rsidRDefault="002845E9" w:rsidP="00727D8D">
            <w:pPr>
              <w:jc w:val="left"/>
              <w:rPr>
                <w:rFonts w:ascii="Arial" w:hAnsi="Arial" w:cs="Arial"/>
                <w:sz w:val="16"/>
                <w:szCs w:val="16"/>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{articleNumber}</w:t>
            </w:r>
            <w:r w:rsidRPr="00C212CD">
              <w:rPr>
                <w:rFonts w:ascii="Arial" w:hAnsi="Arial" w:cs="Arial"/>
                <w:sz w:val="16"/>
                <w:szCs w:val="16"/>
              </w:rPr>
              <w:fldChar w:fldCharType="end"/>
            </w:r>
          </w:p>
        </w:tc>
        <w:tc>
          <w:tcPr>
            <w:tcW w:w="6318" w:type="dxa"/>
            <w:vAlign w:val="center"/>
          </w:tcPr>
          <w:p w14:paraId="6A75EF00" w14:textId="56BD9D7E" w:rsidR="00741FB0" w:rsidRPr="00741FB0" w:rsidRDefault="002845E9" w:rsidP="00727D8D">
            <w:pPr>
              <w:jc w:val="left"/>
              <w:rPr>
                <w:rFonts w:ascii="Arial" w:hAnsi="Arial" w:cs="Arial"/>
                <w:sz w:val="16"/>
                <w:szCs w:val="16"/>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{description}</w:t>
            </w:r>
            <w:r w:rsidRPr="00C212CD">
              <w:rPr>
                <w:rFonts w:ascii="Arial" w:hAnsi="Arial" w:cs="Arial"/>
                <w:sz w:val="16"/>
                <w:szCs w:val="16"/>
              </w:rPr>
              <w:fldChar w:fldCharType="end"/>
            </w:r>
          </w:p>
        </w:tc>
        <w:tc>
          <w:tcPr>
            <w:tcW w:w="1171" w:type="dxa"/>
            <w:vAlign w:val="center"/>
          </w:tcPr>
          <w:p w14:paraId="495EBCA6" w14:textId="77777777" w:rsidR="002845E9" w:rsidRPr="00C212CD" w:rsidRDefault="002845E9" w:rsidP="00727D8D">
            <w:pPr>
              <w:rPr>
                <w:rFonts w:ascii="Arial" w:hAnsi="Arial" w:cs="Arial"/>
                <w:sz w:val="16"/>
                <w:szCs w:val="16"/>
                <w:lang w:val="de-DE"/>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{quantityUnit}{/materials}</w:t>
            </w:r>
            <w:r w:rsidRPr="00C212CD">
              <w:rPr>
                <w:rFonts w:ascii="Arial" w:hAnsi="Arial" w:cs="Arial"/>
                <w:sz w:val="16"/>
                <w:szCs w:val="16"/>
              </w:rPr>
              <w:fldChar w:fldCharType="end"/>
            </w:r>
          </w:p>
        </w:tc>
      </w:tr>
    </w:tbl>
    <w:p w14:paraId="2707CFD2" w14:textId="77777777" w:rsidR="00385C9A" w:rsidRDefault="00385C9A" w:rsidP="00385C9A">
      <w:pPr>
        <w:jc w:val="left"/>
        <w:rPr>
          <w:rFonts w:ascii="Arial" w:hAnsi="Arial" w:cs="Arial"/>
          <w:b/>
          <w:i/>
          <w:sz w:val="16"/>
          <w:szCs w:val="16"/>
        </w:rPr>
      </w:pPr>
    </w:p>
    <w:p w14:paraId="71BC7551" w14:textId="77777777" w:rsidR="00385C9A" w:rsidRDefault="00385C9A" w:rsidP="00385C9A">
      <w:pPr>
        <w:jc w:val="left"/>
        <w:rPr>
          <w:rFonts w:ascii="Arial" w:hAnsi="Arial" w:cs="Arial"/>
          <w:b/>
          <w:i/>
          <w:sz w:val="16"/>
          <w:szCs w:val="16"/>
        </w:rPr>
      </w:pPr>
    </w:p>
    <w:p w14:paraId="65ED8FF2" w14:textId="77777777" w:rsidR="00385C9A" w:rsidRDefault="00385C9A" w:rsidP="00385C9A">
      <w:pPr>
        <w:jc w:val="left"/>
        <w:rPr>
          <w:rFonts w:ascii="Arial" w:hAnsi="Arial" w:cs="Arial"/>
          <w:b/>
          <w:i/>
          <w:sz w:val="16"/>
          <w:szCs w:val="16"/>
        </w:rPr>
        <w:sectPr w:rsidR="00385C9A" w:rsidSect="00385C9A">
          <w:headerReference w:type="even" r:id="rId16"/>
          <w:footerReference w:type="even" r:id="rId17"/>
          <w:footerReference w:type="default" r:id="rId18"/>
          <w:headerReference w:type="first" r:id="rId19"/>
          <w:type w:val="continuous"/>
          <w:pgSz w:w="11906" w:h="16838"/>
          <w:pgMar w:top="720" w:right="566" w:bottom="720" w:left="624" w:header="709" w:footer="709" w:gutter="0"/>
          <w:cols w:space="708"/>
          <w:formProt w:val="0"/>
          <w:docGrid w:linePitch="360"/>
        </w:sectPr>
      </w:pPr>
    </w:p>
    <w:p w14:paraId="60294DFE" w14:textId="77777777" w:rsidR="001067E1" w:rsidRDefault="001067E1" w:rsidP="008036AE">
      <w:pPr>
        <w:jc w:val="left"/>
        <w:rPr>
          <w:rFonts w:ascii="Arial" w:hAnsi="Arial" w:cs="Arial"/>
          <w:b/>
          <w:i/>
          <w:sz w:val="16"/>
          <w:szCs w:val="16"/>
        </w:rPr>
      </w:pPr>
    </w:p>
    <w:tbl>
      <w:tblPr>
        <w:tblW w:w="10079" w:type="dxa"/>
        <w:tblInd w:w="43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7" w:type="dxa"/>
          <w:right w:w="57" w:type="dxa"/>
        </w:tblCellMar>
        <w:tblLook w:val="04A0" w:firstRow="1" w:lastRow="0" w:firstColumn="1" w:lastColumn="0" w:noHBand="0" w:noVBand="1"/>
      </w:tblPr>
      <w:tblGrid>
        <w:gridCol w:w="1060"/>
        <w:gridCol w:w="1799"/>
        <w:gridCol w:w="820"/>
        <w:gridCol w:w="700"/>
        <w:gridCol w:w="820"/>
        <w:gridCol w:w="820"/>
        <w:gridCol w:w="900"/>
        <w:gridCol w:w="820"/>
        <w:gridCol w:w="820"/>
        <w:gridCol w:w="820"/>
        <w:gridCol w:w="700"/>
      </w:tblGrid>
      <w:tr>
        <w:trPr>
          <w:cantSplit/>
          <w:tblHeader/>
        </w:trPr>
        <w:tc>
          <w:tcPr>
            <w:tcW w:w="1060" w:type="dxa"/>
            <w:vMerge w:val="restart"/>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Datum</w:t>
            </w:r>
          </w:p>
        </w:tc>
        <w:tc>
          <w:tcPr>
            <w:tcW w:w="1799" w:type="dxa"/>
            <w:vMerge w:val="restart"/>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Techniker</w:t>
            </w:r>
          </w:p>
        </w:tc>
        <w:tc>
          <w:tcPr>
            <w:tcW w:w="1520" w:type="dxa"/>
            <w:gridSpan w:val="2"/>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Anfahrt</w:t>
            </w:r>
          </w:p>
        </w:tc>
        <w:tc>
          <w:tcPr>
            <w:tcW w:w="4180" w:type="dxa"/>
            <w:gridSpan w:val="5"/>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Arbeitszeit</w:t>
            </w:r>
          </w:p>
        </w:tc>
        <w:tc>
          <w:tcPr>
            <w:tcW w:w="1520" w:type="dxa"/>
            <w:gridSpan w:val="2"/>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Abfahrt</w:t>
            </w:r>
          </w:p>
        </w:tc>
      </w:tr>
      <w:tr>
        <w:trPr>
          <w:cantSplit/>
          <w:tblHeader/>
        </w:trPr>
        <w:tc>
          <w:tcPr>
            <w:tcW w:w="1060" w:type="dxa"/>
            <w:vMerge/>
            <w:vAlign w:val="center"/>
          </w:tcPr>
          <w:p>
            <w:pPr>
              <w:spacing w:before="20" w:after="20" w:line="240" w:lineRule="auto"/>
              <w:jc w:val="center"/>
              <w:rPr>
                <w:rFonts w:ascii="Arial" w:hAnsi="Arial" w:cs="Arial"/>
                <w:sz w:val="16"/>
                <w:szCs w:val="16"/>
              </w:rPr>
            </w:pPr>
          </w:p>
        </w:tc>
        <w:tc>
          <w:tcPr>
            <w:tcW w:w="1799" w:type="dxa"/>
            <w:vMerge/>
            <w:vAlign w:val="center"/>
          </w:tcPr>
          <w:p>
            <w:pPr>
              <w:spacing w:before="20" w:after="20" w:line="240" w:lineRule="auto"/>
              <w:jc w:val="center"/>
              <w:rPr>
                <w:rFonts w:ascii="Arial" w:hAnsi="Arial" w:cs="Arial"/>
                <w:sz w:val="16"/>
                <w:szCs w:val="16"/>
              </w:rPr>
            </w:pP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Fahrzeit</w:t>
            </w:r>
          </w:p>
        </w:tc>
        <w:tc>
          <w:tcPr>
            <w:tcW w:w="70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Km</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von</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bis</w:t>
            </w:r>
          </w:p>
        </w:tc>
        <w:tc>
          <w:tcPr>
            <w:tcW w:w="90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Stunden</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Ü-Std.</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Pause</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Fahrzeit</w:t>
            </w:r>
          </w:p>
        </w:tc>
        <w:tc>
          <w:tcPr>
            <w:tcW w:w="70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Km</w:t>
            </w:r>
          </w:p>
        </w:tc>
      </w:tr>
      <w:tr>
        <w:trPr>
          <w:cantSplit/>
        </w:trPr>
        <w:tc>
          <w:tcPr>
            <w:tcW w:w="106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{#timeRows}{date}</w:t>
            </w:r>
          </w:p>
        </w:tc>
        <w:tc>
          <w:tcPr>
            <w:tcW w:w="1799" w:type="dxa"/>
            <w:vAlign w:val="center"/>
          </w:tcPr>
          <w:p>
            <w:pPr>
              <w:spacing w:before="20" w:after="20" w:line="240" w:lineRule="auto"/>
              <w:jc w:val="left"/>
              <w:rPr>
                <w:rFonts w:ascii="Arial" w:hAnsi="Arial" w:cs="Arial"/>
                <w:sz w:val="16"/>
                <w:szCs w:val="16"/>
              </w:rPr>
            </w:pPr>
            <w:r>
              <w:rPr>
                <w:rFonts w:ascii="Arial" w:hAnsi="Arial" w:cs="Arial"/>
                <w:sz w:val="16"/>
                <w:szCs w:val="16"/>
              </w:rPr>
              <w:t xml:space="preserve">{technician}</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{outboundTravel}</w:t>
            </w:r>
          </w:p>
        </w:tc>
        <w:tc>
          <w:tcPr>
            <w:tcW w:w="70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{outboundKm}</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{from}</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{to}</w:t>
            </w:r>
          </w:p>
        </w:tc>
        <w:tc>
          <w:tcPr>
            <w:tcW w:w="90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{hours}</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{overtime}</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{pause}</w:t>
            </w:r>
          </w:p>
        </w:tc>
        <w:tc>
          <w:tcPr>
            <w:tcW w:w="82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{returnTravel}</w:t>
            </w:r>
          </w:p>
        </w:tc>
        <w:tc>
          <w:tcPr>
            <w:tcW w:w="700" w:type="dxa"/>
            <w:vAlign w:val="center"/>
          </w:tcPr>
          <w:p>
            <w:pPr>
              <w:spacing w:before="20" w:after="20" w:line="240" w:lineRule="auto"/>
              <w:jc w:val="center"/>
              <w:rPr>
                <w:rFonts w:ascii="Arial" w:hAnsi="Arial" w:cs="Arial"/>
                <w:sz w:val="16"/>
                <w:szCs w:val="16"/>
              </w:rPr>
            </w:pPr>
            <w:r>
              <w:rPr>
                <w:rFonts w:ascii="Arial" w:hAnsi="Arial" w:cs="Arial"/>
                <w:sz w:val="16"/>
                <w:szCs w:val="16"/>
              </w:rPr>
              <w:t xml:space="preserve">{returnKm}{/timeRows}</w:t>
            </w:r>
          </w:p>
        </w:tc>
      </w:tr>
      <w:tr>
        <w:trPr>
          <w:cantSplit/>
        </w:trPr>
        <w:tc>
          <w:tcPr>
            <w:tcW w:w="2859" w:type="dxa"/>
            <w:gridSpan w:val="2"/>
            <w:vAlign w:val="center"/>
          </w:tcPr>
          <w:p>
            <w:pPr>
              <w:spacing w:before="20" w:after="20" w:line="240" w:lineRule="auto"/>
              <w:jc w:val="left"/>
              <w:rPr>
                <w:rFonts w:ascii="Arial" w:hAnsi="Arial" w:cs="Arial"/>
                <w:b/>
                <w:bCs/>
                <w:sz w:val="16"/>
                <w:szCs w:val="16"/>
              </w:rPr>
            </w:pPr>
            <w:r>
              <w:rPr>
                <w:rFonts w:ascii="Arial" w:hAnsi="Arial" w:cs="Arial"/>
                <w:b/>
                <w:bCs/>
                <w:sz w:val="16"/>
                <w:szCs w:val="16"/>
              </w:rPr>
              <w:t xml:space="preserve">Gesamt:</w:t>
            </w:r>
          </w:p>
        </w:tc>
        <w:tc>
          <w:tcPr>
            <w:tcW w:w="820" w:type="dxa"/>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{totalOutboundTravel}</w:t>
            </w:r>
          </w:p>
        </w:tc>
        <w:tc>
          <w:tcPr>
            <w:tcW w:w="700" w:type="dxa"/>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{totalOutboundKm}</w:t>
            </w:r>
          </w:p>
        </w:tc>
        <w:tc>
          <w:tcPr>
            <w:tcW w:w="820" w:type="dxa"/>
            <w:vAlign w:val="center"/>
          </w:tcPr>
          <w:p>
            <w:pPr>
              <w:spacing w:before="20" w:after="20" w:line="240" w:lineRule="auto"/>
              <w:jc w:val="center"/>
              <w:rPr>
                <w:rFonts w:ascii="Arial" w:hAnsi="Arial" w:cs="Arial"/>
                <w:sz w:val="16"/>
                <w:szCs w:val="16"/>
              </w:rPr>
            </w:pPr>
          </w:p>
        </w:tc>
        <w:tc>
          <w:tcPr>
            <w:tcW w:w="820" w:type="dxa"/>
            <w:vAlign w:val="center"/>
          </w:tcPr>
          <w:p>
            <w:pPr>
              <w:spacing w:before="20" w:after="20" w:line="240" w:lineRule="auto"/>
              <w:jc w:val="center"/>
              <w:rPr>
                <w:rFonts w:ascii="Arial" w:hAnsi="Arial" w:cs="Arial"/>
                <w:sz w:val="16"/>
                <w:szCs w:val="16"/>
              </w:rPr>
            </w:pPr>
          </w:p>
        </w:tc>
        <w:tc>
          <w:tcPr>
            <w:tcW w:w="900" w:type="dxa"/>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{totalHours}</w:t>
            </w:r>
          </w:p>
        </w:tc>
        <w:tc>
          <w:tcPr>
            <w:tcW w:w="820" w:type="dxa"/>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{totalOvertime}</w:t>
            </w:r>
          </w:p>
        </w:tc>
        <w:tc>
          <w:tcPr>
            <w:tcW w:w="820" w:type="dxa"/>
            <w:vAlign w:val="center"/>
          </w:tcPr>
          <w:p>
            <w:pPr>
              <w:spacing w:before="20" w:after="20" w:line="240" w:lineRule="auto"/>
              <w:jc w:val="center"/>
              <w:rPr>
                <w:rFonts w:ascii="Arial" w:hAnsi="Arial" w:cs="Arial"/>
                <w:sz w:val="16"/>
                <w:szCs w:val="16"/>
              </w:rPr>
            </w:pPr>
          </w:p>
        </w:tc>
        <w:tc>
          <w:tcPr>
            <w:tcW w:w="820" w:type="dxa"/>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{totalReturnTravel}</w:t>
            </w:r>
          </w:p>
        </w:tc>
        <w:tc>
          <w:tcPr>
            <w:tcW w:w="700" w:type="dxa"/>
            <w:vAlign w:val="center"/>
          </w:tcPr>
          <w:p>
            <w:pPr>
              <w:spacing w:before="20" w:after="20" w:line="240" w:lineRule="auto"/>
              <w:jc w:val="center"/>
              <w:rPr>
                <w:rFonts w:ascii="Arial" w:hAnsi="Arial" w:cs="Arial"/>
                <w:b/>
                <w:bCs/>
                <w:sz w:val="16"/>
                <w:szCs w:val="16"/>
              </w:rPr>
            </w:pPr>
            <w:r>
              <w:rPr>
                <w:rFonts w:ascii="Arial" w:hAnsi="Arial" w:cs="Arial"/>
                <w:b/>
                <w:bCs/>
                <w:sz w:val="16"/>
                <w:szCs w:val="16"/>
              </w:rPr>
              <w:t xml:space="preserve">{totalReturnKm}</w:t>
            </w:r>
          </w:p>
        </w:tc>
      </w:tr>
    </w:tbl>
    <w:p w14:paraId="6715CF0C" w14:textId="77777777" w:rsidR="00D6369E" w:rsidRDefault="00D6369E" w:rsidP="00D6369E">
      <w:pPr>
        <w:jc w:val="left"/>
      </w:pPr>
    </w:p>
    <w:p w14:paraId="4AB4DDD8" w14:textId="77777777" w:rsidR="008036AE" w:rsidRDefault="008036AE" w:rsidP="008036AE">
      <w:pPr>
        <w:rPr>
          <w:rFonts w:ascii="Arial" w:hAnsi="Arial" w:cs="Arial"/>
          <w:i/>
          <w:iCs/>
          <w:sz w:val="14"/>
        </w:rPr>
        <w:sectPr w:rsidR="008036AE" w:rsidSect="00E21820">
          <w:type w:val="continuous"/>
          <w:pgSz w:w="11906" w:h="16838"/>
          <w:pgMar w:top="720" w:right="566" w:bottom="720" w:left="624" w:header="709" w:footer="709" w:gutter="0"/>
          <w:cols w:space="708"/>
          <w:formProt w:val="0"/>
          <w:docGrid w:linePitch="360"/>
        </w:sectPr>
      </w:pPr>
    </w:p>
    <w:p w14:paraId="17AF832F" w14:textId="77777777" w:rsidR="008036AE" w:rsidRPr="009A7604" w:rsidRDefault="008036AE" w:rsidP="008036AE">
      <w:pPr>
        <w:rPr>
          <w:rFonts w:ascii="Arial" w:hAnsi="Arial" w:cs="Arial"/>
          <w:i/>
          <w:iCs/>
          <w:sz w:val="14"/>
        </w:rPr>
      </w:pPr>
    </w:p>
    <w:tbl>
      <w:tblPr>
        <w:tblW w:w="100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3"/>
        <w:gridCol w:w="2126"/>
        <w:gridCol w:w="2193"/>
        <w:gridCol w:w="2201"/>
        <w:gridCol w:w="1201"/>
      </w:tblGrid>
      <w:tr w:rsidR="00B5574C" w:rsidRPr="009A7604" w14:paraId="77CE2ED4" w14:textId="77777777" w:rsidTr="002D0E76">
        <w:trPr>
          <w:trHeight w:val="249"/>
        </w:trPr>
        <w:tc>
          <w:tcPr>
            <w:tcW w:w="2343" w:type="dxa"/>
            <w:tcBorders>
              <w:top w:val="single" w:sz="4" w:space="0" w:color="auto"/>
              <w:left w:val="single" w:sz="4" w:space="0" w:color="auto"/>
              <w:bottom w:val="single" w:sz="4" w:space="0" w:color="auto"/>
              <w:right w:val="single" w:sz="4" w:space="0" w:color="auto"/>
            </w:tcBorders>
            <w:vAlign w:val="center"/>
          </w:tcPr>
          <w:p w14:paraId="43486223" w14:textId="211A8321" w:rsidR="00B5574C" w:rsidRDefault="00326E8A" w:rsidP="00B5574C">
            <w:pPr>
              <w:pStyle w:val="Kopfzeile"/>
              <w:keepNext/>
              <w:keepLines/>
              <w:tabs>
                <w:tab w:val="clear" w:pos="4536"/>
                <w:tab w:val="clear" w:pos="9072"/>
              </w:tabs>
              <w:rPr>
                <w:rFonts w:ascii="Arial" w:hAnsi="Arial" w:cs="Arial"/>
                <w:b/>
                <w:bCs/>
                <w:sz w:val="16"/>
                <w:szCs w:val="14"/>
              </w:rPr>
            </w:pPr>
            <w:r>
              <w:rPr>
                <w:rFonts w:ascii="Arial" w:hAnsi="Arial" w:cs="Arial"/>
                <w:b/>
                <w:bCs/>
                <w:sz w:val="16"/>
                <w:szCs w:val="14"/>
              </w:rPr>
              <w:t>Anlagenstatus</w:t>
            </w:r>
            <w:r w:rsidR="00B5574C" w:rsidRPr="009A0033">
              <w:rPr>
                <w:rFonts w:ascii="Arial" w:hAnsi="Arial" w:cs="Arial"/>
                <w:b/>
                <w:bCs/>
                <w:sz w:val="16"/>
                <w:szCs w:val="14"/>
              </w:rPr>
              <w:t>:</w:t>
            </w:r>
          </w:p>
          <w:p w14:paraId="4AE9BE2B" w14:textId="77777777" w:rsidR="00B5574C" w:rsidRPr="009A0033"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Anlagenstatus"/>
              <w:tag w:val="Anlagenstatus"/>
              <w:id w:val="-2004965013"/>
              <w:lock w:val="sdtLocked"/>
              <w:placeholder>
                <w:docPart w:val="EBFA88278B3046F09F6F2EB3FEDF1D20"/>
              </w:placeholder>
              <w:dropDownList>
                <w:listItem w:value="Wählen Sie ein Element aus."/>
                <w:listItem w:displayText="Installation Einsatzbereit" w:value="Installation Einsatzbereit"/>
                <w:listItem w:displayText="Installation läuft noch" w:value="Installation läuft noch"/>
                <w:listItem w:displayText="Probebetrieb" w:value="Probebetrieb"/>
                <w:listItem w:displayText="bedingt Einsatzbereit" w:value="bedingt Einsatzbereit"/>
                <w:listItem w:displayText="nicht Einsatzbereit" w:value="nicht Einsatzbereit"/>
                <w:listItem w:displayText="Gesperrt" w:value="Gesperrt"/>
                <w:listItem w:displayText="-" w:value="-"/>
              </w:dropDownList>
            </w:sdtPr>
            <w:sdtEndPr/>
            <w:sdtContent>
              <w:p w14:paraId="04314F37" w14:textId="6DFF2F70" w:rsidR="00B5574C" w:rsidRPr="003761F7" w:rsidRDefault="00CF043F" w:rsidP="00B5574C">
                <w:pPr>
                  <w:pStyle w:val="Kopfzeile"/>
                  <w:keepNext/>
                  <w:keepLines/>
                  <w:tabs>
                    <w:tab w:val="clear" w:pos="4536"/>
                    <w:tab w:val="clear" w:pos="9072"/>
                  </w:tabs>
                  <w:rPr>
                    <w:rFonts w:ascii="Arial" w:hAnsi="Arial" w:cs="Arial"/>
                    <w:b/>
                    <w:bCs/>
                    <w:sz w:val="8"/>
                    <w:szCs w:val="14"/>
                  </w:rPr>
                </w:pPr>
                <w:r>
                  <w:rPr>
                    <w:rFonts w:ascii="Arial" w:hAnsi="Arial" w:cs="Arial"/>
                    <w:sz w:val="16"/>
                    <w:lang w:val="en-US"/>
                  </w:rPr>
                  <w:t>{plantStatus}</w:t>
                </w:r>
              </w:p>
            </w:sdtContent>
          </w:sdt>
        </w:tc>
        <w:tc>
          <w:tcPr>
            <w:tcW w:w="2126" w:type="dxa"/>
            <w:tcBorders>
              <w:left w:val="single" w:sz="4" w:space="0" w:color="auto"/>
              <w:right w:val="single" w:sz="4" w:space="0" w:color="808080" w:themeColor="background1" w:themeShade="80"/>
            </w:tcBorders>
            <w:vAlign w:val="center"/>
          </w:tcPr>
          <w:p w14:paraId="72B8B16B" w14:textId="77777777" w:rsidR="00B5574C" w:rsidRDefault="00B5574C" w:rsidP="00B5574C">
            <w:pPr>
              <w:pStyle w:val="Kopfzeile"/>
              <w:keepNext/>
              <w:keepLines/>
              <w:tabs>
                <w:tab w:val="clear" w:pos="4536"/>
                <w:tab w:val="clear" w:pos="9072"/>
              </w:tabs>
              <w:rPr>
                <w:rFonts w:ascii="Arial" w:hAnsi="Arial" w:cs="Arial"/>
                <w:b/>
                <w:bCs/>
                <w:sz w:val="16"/>
                <w:szCs w:val="14"/>
              </w:rPr>
            </w:pPr>
            <w:r w:rsidRPr="009A0033">
              <w:rPr>
                <w:rFonts w:ascii="Arial" w:hAnsi="Arial" w:cs="Arial"/>
                <w:b/>
                <w:bCs/>
                <w:sz w:val="16"/>
                <w:szCs w:val="14"/>
              </w:rPr>
              <w:t>Auftrag:</w:t>
            </w:r>
          </w:p>
          <w:p w14:paraId="327B37CE" w14:textId="77777777" w:rsidR="00B5574C" w:rsidRPr="009A0033"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Auftrag"/>
              <w:tag w:val="Auftrag"/>
              <w:id w:val="-1892033014"/>
              <w:lock w:val="sdtLocked"/>
              <w:placeholder>
                <w:docPart w:val="F82D1BB2EB364C0A91D53424384EE310"/>
              </w:placeholder>
              <w:dropDownList>
                <w:listItem w:value="Wählen Sie ein Element aus."/>
                <w:listItem w:displayText="Installation" w:value="Installation"/>
                <w:listItem w:displayText="Reparatur" w:value="Reparatur"/>
                <w:listItem w:displayText="Reparatur &amp; Inspektion" w:value="Reparatur &amp; Inspektion"/>
                <w:listItem w:displayText="Inspektion" w:value="Inspektion"/>
                <w:listItem w:displayText="Inbetriebnahme" w:value="Inbetriebnahme"/>
                <w:listItem w:displayText="Schulung / Einweisung" w:value="Schulung / Einweisung"/>
                <w:listItem w:displayText="Gewährleistung" w:value="Gewährleistung"/>
                <w:listItem w:displayText="Messtechnik" w:value="Messtechnik"/>
                <w:listItem w:displayText="Prüfung" w:value="Prüfung"/>
              </w:dropDownList>
            </w:sdtPr>
            <w:sdtEndPr/>
            <w:sdtContent>
              <w:p w14:paraId="3C189CE6" w14:textId="3C920C3F" w:rsidR="00B5574C" w:rsidRPr="003761F7" w:rsidRDefault="00C212CD" w:rsidP="00B5574C">
                <w:pPr>
                  <w:pStyle w:val="Kopfzeile"/>
                  <w:keepNext/>
                  <w:keepLines/>
                  <w:rPr>
                    <w:rFonts w:ascii="Arial" w:hAnsi="Arial" w:cs="Arial"/>
                    <w:sz w:val="16"/>
                    <w:lang w:val="de-DE"/>
                  </w:rPr>
                </w:pPr>
                <w:r>
                  <w:rPr>
                    <w:rFonts w:ascii="Arial" w:hAnsi="Arial" w:cs="Arial"/>
                    <w:sz w:val="16"/>
                    <w:lang w:val="en-US"/>
                  </w:rPr>
                  <w:t>{orderType}</w:t>
                </w:r>
              </w:p>
            </w:sdtContent>
          </w:sdt>
        </w:tc>
        <w:tc>
          <w:tcPr>
            <w:tcW w:w="2193" w:type="dxa"/>
            <w:tcBorders>
              <w:left w:val="single" w:sz="4" w:space="0" w:color="808080" w:themeColor="background1" w:themeShade="80"/>
              <w:right w:val="single" w:sz="4" w:space="0" w:color="auto"/>
            </w:tcBorders>
            <w:vAlign w:val="center"/>
          </w:tcPr>
          <w:p w14:paraId="56C23456" w14:textId="7423E1C0" w:rsidR="00B5574C" w:rsidRPr="009552ED" w:rsidRDefault="00B5574C" w:rsidP="00B5574C">
            <w:pPr>
              <w:pStyle w:val="Kopfzeile"/>
              <w:keepNext/>
              <w:keepLines/>
              <w:tabs>
                <w:tab w:val="clear" w:pos="4536"/>
                <w:tab w:val="clear" w:pos="9072"/>
              </w:tabs>
              <w:rPr>
                <w:rFonts w:ascii="Arial" w:hAnsi="Arial" w:cs="Arial"/>
                <w:b/>
                <w:bCs/>
                <w:color w:val="FF0000"/>
                <w:sz w:val="16"/>
                <w:szCs w:val="14"/>
              </w:rPr>
            </w:pPr>
            <w:r w:rsidRPr="009552ED">
              <w:rPr>
                <w:rFonts w:ascii="Arial" w:hAnsi="Arial" w:cs="Arial"/>
                <w:b/>
                <w:bCs/>
                <w:color w:val="FF0000"/>
                <w:sz w:val="16"/>
                <w:szCs w:val="14"/>
              </w:rPr>
              <w:t>Sicherheitseinrichtungen:</w:t>
            </w:r>
          </w:p>
          <w:p w14:paraId="1F986BBA" w14:textId="77777777" w:rsidR="00B5574C" w:rsidRPr="00B5574C"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Sicherheitseinrichtung"/>
              <w:tag w:val="Sicherheit"/>
              <w:id w:val="494993042"/>
              <w:lock w:val="sdtLocked"/>
              <w:placeholder>
                <w:docPart w:val="3FC4A3ABC5FB4BAF9BBD2BEBC6039911"/>
              </w:placeholder>
              <w:dropDownList>
                <w:listItem w:value="Wählen Sie ein Element aus."/>
                <w:listItem w:displayText="i.O." w:value="i.O."/>
                <w:listItem w:displayText="n.i.O." w:value="n.i.O."/>
                <w:listItem w:displayText="-" w:value="-"/>
              </w:dropDownList>
            </w:sdtPr>
            <w:sdtEndPr/>
            <w:sdtContent>
              <w:p w14:paraId="17FFA857" w14:textId="0B7A4897" w:rsidR="00B5574C" w:rsidRPr="004A05D8" w:rsidRDefault="005C6B97" w:rsidP="00B5574C">
                <w:pPr>
                  <w:pStyle w:val="Kopfzeile"/>
                  <w:keepNext/>
                  <w:keepLines/>
                  <w:rPr>
                    <w:rFonts w:ascii="Arial" w:hAnsi="Arial" w:cs="Arial"/>
                    <w:sz w:val="16"/>
                    <w:lang w:val="de-DE"/>
                  </w:rPr>
                </w:pPr>
                <w:r>
                  <w:rPr>
                    <w:rFonts w:ascii="Arial" w:hAnsi="Arial" w:cs="Arial"/>
                    <w:sz w:val="16"/>
                    <w:lang w:val="en-US"/>
                  </w:rPr>
                  <w:t>{securityEquipmentOk}</w:t>
                </w:r>
              </w:p>
            </w:sdtContent>
          </w:sdt>
        </w:tc>
        <w:tc>
          <w:tcPr>
            <w:tcW w:w="2201" w:type="dxa"/>
            <w:tcBorders>
              <w:left w:val="single" w:sz="4" w:space="0" w:color="auto"/>
              <w:right w:val="single" w:sz="4" w:space="0" w:color="auto"/>
            </w:tcBorders>
            <w:vAlign w:val="center"/>
          </w:tcPr>
          <w:p w14:paraId="139FC892" w14:textId="77777777" w:rsidR="000E3EDB" w:rsidRDefault="000E3EDB" w:rsidP="00B5574C">
            <w:pPr>
              <w:pStyle w:val="Kopfzeile"/>
              <w:keepNext/>
              <w:keepLines/>
              <w:tabs>
                <w:tab w:val="clear" w:pos="4536"/>
                <w:tab w:val="clear" w:pos="9072"/>
              </w:tabs>
              <w:rPr>
                <w:rFonts w:ascii="Arial" w:hAnsi="Arial" w:cs="Arial"/>
                <w:b/>
                <w:bCs/>
                <w:sz w:val="16"/>
                <w:szCs w:val="14"/>
              </w:rPr>
            </w:pPr>
          </w:p>
          <w:p w14:paraId="25B6DCC7" w14:textId="73DE358B" w:rsidR="00B5574C" w:rsidRPr="009A0033" w:rsidRDefault="00B5574C" w:rsidP="00B5574C">
            <w:pPr>
              <w:pStyle w:val="Kopfzeile"/>
              <w:keepNext/>
              <w:keepLines/>
              <w:tabs>
                <w:tab w:val="clear" w:pos="4536"/>
                <w:tab w:val="clear" w:pos="9072"/>
              </w:tabs>
              <w:rPr>
                <w:rFonts w:ascii="Arial" w:hAnsi="Arial" w:cs="Arial"/>
                <w:b/>
                <w:bCs/>
                <w:sz w:val="16"/>
                <w:szCs w:val="14"/>
              </w:rPr>
            </w:pPr>
            <w:r w:rsidRPr="009A0033">
              <w:rPr>
                <w:rFonts w:ascii="Arial" w:hAnsi="Arial" w:cs="Arial"/>
                <w:b/>
                <w:bCs/>
                <w:sz w:val="16"/>
                <w:szCs w:val="14"/>
              </w:rPr>
              <w:t>Übernachtung</w:t>
            </w:r>
            <w:r>
              <w:rPr>
                <w:rFonts w:ascii="Arial" w:hAnsi="Arial" w:cs="Arial"/>
                <w:b/>
                <w:bCs/>
                <w:sz w:val="16"/>
                <w:szCs w:val="14"/>
              </w:rPr>
              <w:t>(en):</w:t>
            </w:r>
          </w:p>
          <w:p w14:paraId="7340883F" w14:textId="77777777" w:rsidR="00B5574C" w:rsidRDefault="00B5574C" w:rsidP="00B5574C">
            <w:pPr>
              <w:pStyle w:val="Kopfzeile"/>
              <w:keepNext/>
              <w:keepLines/>
              <w:tabs>
                <w:tab w:val="clear" w:pos="4536"/>
                <w:tab w:val="clear" w:pos="9072"/>
              </w:tabs>
              <w:rPr>
                <w:rFonts w:ascii="Arial" w:hAnsi="Arial" w:cs="Arial"/>
                <w:b/>
                <w:bCs/>
                <w:sz w:val="14"/>
                <w:szCs w:val="14"/>
              </w:rPr>
            </w:pPr>
          </w:p>
          <w:p w14:paraId="41F678C9" w14:textId="5596CA79" w:rsidR="00B5574C" w:rsidRDefault="00B5574C" w:rsidP="00B5574C">
            <w:pPr>
              <w:pStyle w:val="Kopfzeile"/>
              <w:keepNext/>
              <w:keepLines/>
              <w:tabs>
                <w:tab w:val="clear" w:pos="4536"/>
                <w:tab w:val="clear" w:pos="9072"/>
              </w:tabs>
              <w:rPr>
                <w:rFonts w:ascii="Arial" w:hAnsi="Arial" w:cs="Arial"/>
                <w:b/>
                <w:bCs/>
                <w:sz w:val="14"/>
                <w:szCs w:val="14"/>
              </w:rPr>
            </w:pPr>
            <w:r w:rsidRPr="00D6369E">
              <w:rPr>
                <w:rFonts w:ascii="Arial" w:hAnsi="Arial" w:cs="Arial"/>
                <w:b/>
                <w:bCs/>
                <w:sz w:val="14"/>
                <w:szCs w:val="14"/>
              </w:rPr>
              <w:fldChar w:fldCharType="begin">
                <w:ffData>
                  <w:name w:val="Text213"/>
                  <w:enabled/>
                  <w:calcOnExit w:val="0"/>
                  <w:textInput/>
                </w:ffData>
              </w:fldChar>
            </w:r>
            <w:r w:rsidRPr="00D6369E">
              <w:rPr>
                <w:rFonts w:ascii="Arial" w:hAnsi="Arial" w:cs="Arial"/>
                <w:b/>
                <w:bCs/>
                <w:sz w:val="14"/>
                <w:szCs w:val="14"/>
              </w:rPr>
              <w:instrText xml:space="preserve"> FORMTEXT </w:instrText>
            </w:r>
            <w:r w:rsidRPr="00D6369E">
              <w:rPr>
                <w:rFonts w:ascii="Arial" w:hAnsi="Arial" w:cs="Arial"/>
                <w:b/>
                <w:bCs/>
                <w:sz w:val="14"/>
                <w:szCs w:val="14"/>
              </w:rPr>
            </w:r>
            <w:r w:rsidRPr="00D6369E">
              <w:rPr>
                <w:rFonts w:ascii="Arial" w:hAnsi="Arial" w:cs="Arial"/>
                <w:b/>
                <w:bCs/>
                <w:sz w:val="14"/>
                <w:szCs w:val="14"/>
              </w:rPr>
              <w:fldChar w:fldCharType="separate"/>
            </w:r>
            <w:r w:rsidR="00582883">
              <w:rPr>
                <w:rFonts w:ascii="Arial" w:hAnsi="Arial" w:cs="Arial"/>
                <w:b/>
                <w:bCs/>
                <w:sz w:val="14"/>
                <w:szCs w:val="14"/>
              </w:rPr>
              <w:t>{overnightStays}</w:t>
            </w:r>
            <w:r w:rsidRPr="00D6369E">
              <w:rPr>
                <w:rFonts w:ascii="Arial" w:hAnsi="Arial" w:cs="Arial"/>
                <w:b/>
                <w:bCs/>
                <w:sz w:val="14"/>
                <w:szCs w:val="14"/>
              </w:rPr>
              <w:fldChar w:fldCharType="end"/>
            </w:r>
          </w:p>
          <w:p w14:paraId="693A40AC" w14:textId="77777777" w:rsidR="00127063" w:rsidRPr="0034213C" w:rsidRDefault="00127063" w:rsidP="00B5574C">
            <w:pPr>
              <w:pStyle w:val="Kopfzeile"/>
              <w:keepNext/>
              <w:keepLines/>
              <w:tabs>
                <w:tab w:val="clear" w:pos="4536"/>
                <w:tab w:val="clear" w:pos="9072"/>
              </w:tabs>
              <w:rPr>
                <w:rFonts w:ascii="Arial" w:hAnsi="Arial" w:cs="Arial"/>
                <w:b/>
                <w:sz w:val="10"/>
                <w:szCs w:val="10"/>
              </w:rPr>
            </w:pPr>
          </w:p>
          <w:p w14:paraId="1721AF07" w14:textId="77777777" w:rsidR="00043FA0" w:rsidRDefault="00127063" w:rsidP="00731A2C">
            <w:pPr>
              <w:rPr>
                <w:rFonts w:ascii="Arial" w:hAnsi="Arial" w:cs="Arial"/>
                <w:b/>
                <w:vanish/>
                <w:sz w:val="14"/>
                <w:szCs w:val="14"/>
              </w:rPr>
            </w:pPr>
            <w:r w:rsidRPr="00D67DF1">
              <w:rPr>
                <w:rFonts w:ascii="Arial" w:hAnsi="Arial" w:cs="Arial"/>
                <w:b/>
                <w:vanish/>
                <w:color w:val="FF0000"/>
                <w:sz w:val="16"/>
                <w:szCs w:val="20"/>
              </w:rPr>
              <w:t>Hotelkosten</w:t>
            </w:r>
            <w:r w:rsidR="00D67DF1" w:rsidRPr="00D67DF1">
              <w:rPr>
                <w:rFonts w:ascii="Arial" w:hAnsi="Arial" w:cs="Arial"/>
                <w:b/>
                <w:vanish/>
                <w:color w:val="FF0000"/>
                <w:sz w:val="16"/>
                <w:szCs w:val="20"/>
              </w:rPr>
              <w:t>:</w:t>
            </w:r>
            <w:r w:rsidR="0076592E" w:rsidRPr="00D67DF1">
              <w:rPr>
                <w:rFonts w:ascii="Arial" w:hAnsi="Arial" w:cs="Arial"/>
                <w:b/>
                <w:vanish/>
                <w:color w:val="FF0000"/>
                <w:sz w:val="16"/>
                <w:szCs w:val="20"/>
              </w:rPr>
              <w:t xml:space="preserve"> </w:t>
            </w:r>
            <w:r w:rsidR="0076592E" w:rsidRPr="00D67DF1">
              <w:rPr>
                <w:rFonts w:ascii="Arial" w:hAnsi="Arial" w:cs="Arial"/>
                <w:b/>
                <w:vanish/>
                <w:sz w:val="14"/>
                <w:szCs w:val="14"/>
              </w:rPr>
              <w:fldChar w:fldCharType="begin">
                <w:ffData>
                  <w:name w:val=""/>
                  <w:enabled/>
                  <w:calcOnExit w:val="0"/>
                  <w:textInput/>
                </w:ffData>
              </w:fldChar>
            </w:r>
            <w:r w:rsidR="0076592E" w:rsidRPr="00D67DF1">
              <w:rPr>
                <w:rFonts w:ascii="Arial" w:hAnsi="Arial" w:cs="Arial"/>
                <w:b/>
                <w:vanish/>
                <w:sz w:val="14"/>
                <w:szCs w:val="14"/>
                <w:lang w:val="it-IT"/>
              </w:rPr>
              <w:instrText xml:space="preserve"> FORMTEXT </w:instrText>
            </w:r>
            <w:r w:rsidR="0076592E" w:rsidRPr="00D67DF1">
              <w:rPr>
                <w:rFonts w:ascii="Arial" w:hAnsi="Arial" w:cs="Arial"/>
                <w:b/>
                <w:vanish/>
                <w:sz w:val="14"/>
                <w:szCs w:val="14"/>
              </w:rPr>
            </w:r>
            <w:r w:rsidR="0076592E" w:rsidRPr="00D67DF1">
              <w:rPr>
                <w:rFonts w:ascii="Arial" w:hAnsi="Arial" w:cs="Arial"/>
                <w:b/>
                <w:vanish/>
                <w:sz w:val="14"/>
                <w:szCs w:val="14"/>
              </w:rPr>
              <w:fldChar w:fldCharType="separate"/>
            </w:r>
            <w:r w:rsidR="00FC5DD9">
              <w:rPr>
                <w:rFonts w:ascii="Arial" w:hAnsi="Arial" w:cs="Arial"/>
                <w:b/>
                <w:vanish/>
                <w:sz w:val="14"/>
                <w:szCs w:val="14"/>
              </w:rPr>
              <w:t> </w:t>
            </w:r>
            <w:r w:rsidR="00FC5DD9">
              <w:rPr>
                <w:rFonts w:ascii="Arial" w:hAnsi="Arial" w:cs="Arial"/>
                <w:b/>
                <w:vanish/>
                <w:sz w:val="14"/>
                <w:szCs w:val="14"/>
              </w:rPr>
              <w:t> </w:t>
            </w:r>
            <w:r w:rsidR="00FC5DD9">
              <w:rPr>
                <w:rFonts w:ascii="Arial" w:hAnsi="Arial" w:cs="Arial"/>
                <w:b/>
                <w:vanish/>
                <w:sz w:val="14"/>
                <w:szCs w:val="14"/>
              </w:rPr>
              <w:t> </w:t>
            </w:r>
            <w:r w:rsidR="00FC5DD9">
              <w:rPr>
                <w:rFonts w:ascii="Arial" w:hAnsi="Arial" w:cs="Arial"/>
                <w:b/>
                <w:vanish/>
                <w:sz w:val="14"/>
                <w:szCs w:val="14"/>
              </w:rPr>
              <w:t> </w:t>
            </w:r>
            <w:r w:rsidR="00FC5DD9">
              <w:rPr>
                <w:rFonts w:ascii="Arial" w:hAnsi="Arial" w:cs="Arial"/>
                <w:b/>
                <w:vanish/>
                <w:sz w:val="14"/>
                <w:szCs w:val="14"/>
              </w:rPr>
              <w:t> </w:t>
            </w:r>
            <w:r w:rsidR="0076592E" w:rsidRPr="00D67DF1">
              <w:rPr>
                <w:rFonts w:ascii="Arial" w:hAnsi="Arial" w:cs="Arial"/>
                <w:b/>
                <w:vanish/>
                <w:sz w:val="14"/>
                <w:szCs w:val="14"/>
              </w:rPr>
              <w:fldChar w:fldCharType="end"/>
            </w:r>
          </w:p>
          <w:p w14:paraId="15C1FECA" w14:textId="37DC4F78" w:rsidR="00C864BC" w:rsidRPr="00C864BC" w:rsidRDefault="00C864BC" w:rsidP="00731A2C">
            <w:pPr>
              <w:rPr>
                <w:rFonts w:ascii="Arial" w:hAnsi="Arial" w:cs="Arial"/>
                <w:b/>
                <w:bCs/>
                <w:sz w:val="10"/>
                <w:szCs w:val="10"/>
              </w:rPr>
            </w:pPr>
          </w:p>
        </w:tc>
        <w:tc>
          <w:tcPr>
            <w:tcW w:w="1201" w:type="dxa"/>
            <w:tcBorders>
              <w:left w:val="single" w:sz="4" w:space="0" w:color="auto"/>
              <w:right w:val="single" w:sz="4" w:space="0" w:color="auto"/>
            </w:tcBorders>
            <w:vAlign w:val="center"/>
          </w:tcPr>
          <w:p w14:paraId="5B9B694F" w14:textId="77777777" w:rsidR="00B5574C" w:rsidRDefault="00B5574C" w:rsidP="00B5574C">
            <w:pPr>
              <w:pStyle w:val="Kopfzeile"/>
              <w:keepNext/>
              <w:keepLines/>
              <w:tabs>
                <w:tab w:val="clear" w:pos="4536"/>
                <w:tab w:val="clear" w:pos="9072"/>
              </w:tabs>
              <w:rPr>
                <w:rFonts w:ascii="Arial" w:hAnsi="Arial" w:cs="Arial"/>
                <w:b/>
                <w:bCs/>
                <w:sz w:val="16"/>
                <w:szCs w:val="14"/>
              </w:rPr>
            </w:pPr>
          </w:p>
          <w:p w14:paraId="4B8907FF" w14:textId="3751E3C2" w:rsidR="00B5574C" w:rsidRDefault="00B5574C" w:rsidP="00B5574C">
            <w:pPr>
              <w:pStyle w:val="Kopfzeile"/>
              <w:keepNext/>
              <w:keepLines/>
              <w:tabs>
                <w:tab w:val="clear" w:pos="4536"/>
                <w:tab w:val="clear" w:pos="9072"/>
              </w:tabs>
              <w:rPr>
                <w:rFonts w:ascii="Arial" w:hAnsi="Arial" w:cs="Arial"/>
                <w:b/>
                <w:bCs/>
                <w:sz w:val="16"/>
                <w:szCs w:val="14"/>
              </w:rPr>
            </w:pPr>
            <w:r w:rsidRPr="009A0033">
              <w:rPr>
                <w:rFonts w:ascii="Arial" w:hAnsi="Arial" w:cs="Arial"/>
                <w:b/>
                <w:bCs/>
                <w:sz w:val="16"/>
                <w:szCs w:val="14"/>
              </w:rPr>
              <w:t>Folgeeinsatz</w:t>
            </w:r>
            <w:r>
              <w:rPr>
                <w:rFonts w:ascii="Arial" w:hAnsi="Arial" w:cs="Arial"/>
                <w:b/>
                <w:bCs/>
                <w:sz w:val="16"/>
                <w:szCs w:val="14"/>
              </w:rPr>
              <w:t>:</w:t>
            </w:r>
          </w:p>
          <w:p w14:paraId="6304A4FD" w14:textId="77777777" w:rsidR="00B5574C" w:rsidRPr="009A0033"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Folgeeinsatz"/>
              <w:tag w:val="Folgeeinsatz"/>
              <w:id w:val="-216667776"/>
              <w:lock w:val="sdtLocked"/>
              <w:placeholder>
                <w:docPart w:val="86A66FE0EE6F460DB9D5A2E81CE7EEA4"/>
              </w:placeholder>
              <w:dropDownList>
                <w:listItem w:value="Wählen Sie ein Element aus."/>
                <w:listItem w:displayText="Ja" w:value="Ja"/>
                <w:listItem w:displayText="Nein" w:value="Nein"/>
                <w:listItem w:displayText="-" w:value="-"/>
              </w:dropDownList>
            </w:sdtPr>
            <w:sdtEndPr/>
            <w:sdtContent>
              <w:p w14:paraId="443A7891" w14:textId="5E716DAF" w:rsidR="00B5574C" w:rsidRDefault="005C6B97" w:rsidP="00B5574C">
                <w:pPr>
                  <w:pStyle w:val="Kopfzeile"/>
                  <w:keepNext/>
                  <w:keepLines/>
                  <w:tabs>
                    <w:tab w:val="clear" w:pos="4536"/>
                    <w:tab w:val="clear" w:pos="9072"/>
                  </w:tabs>
                  <w:rPr>
                    <w:rFonts w:ascii="Arial" w:hAnsi="Arial" w:cs="Arial"/>
                    <w:b/>
                    <w:bCs/>
                    <w:sz w:val="14"/>
                    <w:szCs w:val="14"/>
                  </w:rPr>
                </w:pPr>
                <w:r>
                  <w:rPr>
                    <w:rFonts w:ascii="Arial" w:hAnsi="Arial" w:cs="Arial"/>
                    <w:sz w:val="16"/>
                    <w:lang w:val="en-US"/>
                  </w:rPr>
                  <w:t>{followUpVisitNeeded}</w:t>
                </w:r>
              </w:p>
            </w:sdtContent>
          </w:sdt>
          <w:p w14:paraId="0D01D9B0" w14:textId="77777777" w:rsidR="00B5574C" w:rsidRPr="00D6369E" w:rsidRDefault="00B5574C" w:rsidP="00B5574C">
            <w:pPr>
              <w:pStyle w:val="Kopfzeile"/>
              <w:keepNext/>
              <w:keepLines/>
              <w:tabs>
                <w:tab w:val="clear" w:pos="4536"/>
                <w:tab w:val="clear" w:pos="9072"/>
              </w:tabs>
              <w:jc w:val="both"/>
              <w:rPr>
                <w:rFonts w:ascii="Arial" w:hAnsi="Arial" w:cs="Arial"/>
                <w:i/>
                <w:iCs/>
                <w:sz w:val="14"/>
                <w:szCs w:val="14"/>
              </w:rPr>
            </w:pPr>
          </w:p>
        </w:tc>
      </w:tr>
    </w:tbl>
    <w:p w14:paraId="3BE77B25" w14:textId="77777777" w:rsidR="00164A0A" w:rsidRPr="009A7604" w:rsidRDefault="00164A0A" w:rsidP="00164A0A">
      <w:pPr>
        <w:pStyle w:val="Kopfzeile"/>
        <w:keepNext/>
        <w:keepLines/>
        <w:tabs>
          <w:tab w:val="clear" w:pos="4536"/>
          <w:tab w:val="clear" w:pos="9072"/>
        </w:tabs>
        <w:rPr>
          <w:rFonts w:ascii="Arial" w:hAnsi="Arial" w:cs="Arial"/>
          <w:b/>
          <w:bCs/>
          <w:i/>
          <w:iCs/>
          <w:sz w:val="20"/>
        </w:rPr>
      </w:pPr>
    </w:p>
    <w:tbl>
      <w:tblPr>
        <w:tblW w:w="0" w:type="auto"/>
        <w:jc w:val="center"/>
        <w:tblBorders>
          <w:top w:val="dotted" w:sz="4" w:space="0" w:color="auto"/>
        </w:tblBorders>
        <w:tblLook w:val="04A0" w:firstRow="1" w:lastRow="0" w:firstColumn="1" w:lastColumn="0" w:noHBand="0" w:noVBand="1"/>
      </w:tblPr>
      <w:tblGrid>
        <w:gridCol w:w="2511"/>
        <w:gridCol w:w="1002"/>
        <w:gridCol w:w="2603"/>
        <w:gridCol w:w="1228"/>
        <w:gridCol w:w="2745"/>
      </w:tblGrid>
      <w:tr w:rsidR="00164A0A" w:rsidRPr="009A7604" w14:paraId="0389F7D0" w14:textId="77777777" w:rsidTr="002B74D1">
        <w:trPr>
          <w:jc w:val="center"/>
        </w:trPr>
        <w:tc>
          <w:tcPr>
            <w:tcW w:w="2511" w:type="dxa"/>
            <w:tcBorders>
              <w:top w:val="nil"/>
            </w:tcBorders>
          </w:tcPr>
          <w:p w14:paraId="3A6C054C" w14:textId="77777777" w:rsidR="00180B22" w:rsidRDefault="00180B22" w:rsidP="00CF4F9C">
            <w:pPr>
              <w:pStyle w:val="Kopfzeile"/>
              <w:keepNext/>
              <w:keepLines/>
              <w:tabs>
                <w:tab w:val="clear" w:pos="4536"/>
                <w:tab w:val="clear" w:pos="9072"/>
              </w:tabs>
              <w:jc w:val="both"/>
              <w:rPr>
                <w:rFonts w:ascii="Arial" w:hAnsi="Arial" w:cs="Arial"/>
                <w:b/>
                <w:bCs/>
                <w:i/>
                <w:iCs/>
                <w:sz w:val="24"/>
                <w:szCs w:val="24"/>
              </w:rPr>
            </w:pPr>
          </w:p>
          <w:p w14:paraId="5D13F9B1" w14:textId="6B80D8D4" w:rsidR="00164A0A" w:rsidRPr="009A7604" w:rsidRDefault="00CC6661" w:rsidP="00CF4F9C">
            <w:pPr>
              <w:pStyle w:val="Kopfzeile"/>
              <w:keepNext/>
              <w:keepLines/>
              <w:tabs>
                <w:tab w:val="clear" w:pos="4536"/>
                <w:tab w:val="clear" w:pos="9072"/>
              </w:tabs>
              <w:jc w:val="both"/>
              <w:rPr>
                <w:rFonts w:ascii="Arial" w:hAnsi="Arial" w:cs="Arial"/>
                <w:b/>
                <w:bCs/>
                <w:i/>
                <w:iCs/>
                <w:sz w:val="24"/>
                <w:szCs w:val="24"/>
              </w:rPr>
            </w:pPr>
            <w:r>
              <w:rPr>
                <w:rFonts w:ascii="Arial" w:hAnsi="Arial" w:cs="Arial"/>
                <w:b/>
                <w:bCs/>
                <w:i/>
                <w:iCs/>
                <w:sz w:val="24"/>
                <w:szCs w:val="24"/>
              </w:rPr>
              <w:t xml:space="preserve"> </w:t>
            </w:r>
            <w:r w:rsidR="00164A0A" w:rsidRPr="002B74D1">
              <w:rPr>
                <w:rFonts w:ascii="Arial" w:hAnsi="Arial" w:cs="Arial"/>
                <w:b/>
                <w:bCs/>
                <w:i/>
                <w:iCs/>
                <w:sz w:val="20"/>
                <w:szCs w:val="24"/>
              </w:rPr>
              <w:t>Namen in Druckschrift</w:t>
            </w:r>
            <w:r w:rsidR="00AC65E1">
              <w:rPr>
                <w:rFonts w:ascii="Arial" w:hAnsi="Arial" w:cs="Arial"/>
                <w:b/>
                <w:bCs/>
                <w:i/>
                <w:iCs/>
                <w:sz w:val="20"/>
                <w:szCs w:val="24"/>
              </w:rPr>
              <w:t xml:space="preserve"> (Für Unterschrift)</w:t>
            </w:r>
          </w:p>
        </w:tc>
        <w:tc>
          <w:tcPr>
            <w:tcW w:w="1002" w:type="dxa"/>
            <w:tcBorders>
              <w:top w:val="nil"/>
            </w:tcBorders>
          </w:tcPr>
          <w:p w14:paraId="625EE745" w14:textId="77777777" w:rsidR="00180B22" w:rsidRDefault="00180B22" w:rsidP="00180B22">
            <w:pPr>
              <w:pStyle w:val="Kopfzeile"/>
              <w:keepNext/>
              <w:keepLines/>
              <w:tabs>
                <w:tab w:val="clear" w:pos="4536"/>
                <w:tab w:val="clear" w:pos="9072"/>
              </w:tabs>
              <w:jc w:val="both"/>
              <w:rPr>
                <w:rFonts w:ascii="Arial" w:hAnsi="Arial" w:cs="Arial"/>
                <w:b/>
                <w:bCs/>
                <w:i/>
                <w:iCs/>
                <w:sz w:val="24"/>
                <w:szCs w:val="24"/>
                <w:u w:val="single"/>
              </w:rPr>
            </w:pPr>
          </w:p>
          <w:p w14:paraId="6DDB3873" w14:textId="77777777" w:rsidR="00164A0A" w:rsidRPr="009A7604" w:rsidRDefault="00FD62F0" w:rsidP="00180B22">
            <w:pPr>
              <w:pStyle w:val="Kopfzeile"/>
              <w:keepNext/>
              <w:keepLines/>
              <w:tabs>
                <w:tab w:val="clear" w:pos="4536"/>
                <w:tab w:val="clear" w:pos="9072"/>
              </w:tabs>
              <w:jc w:val="both"/>
              <w:rPr>
                <w:rFonts w:ascii="Arial" w:hAnsi="Arial" w:cs="Arial"/>
                <w:b/>
                <w:bCs/>
                <w:i/>
                <w:iCs/>
                <w:sz w:val="24"/>
                <w:szCs w:val="24"/>
                <w:u w:val="single"/>
              </w:rPr>
            </w:pPr>
            <w:r w:rsidRPr="00FD62F0">
              <w:rPr>
                <w:rFonts w:ascii="Arial" w:hAnsi="Arial" w:cs="Arial"/>
                <w:b/>
                <w:bCs/>
                <w:i/>
                <w:iCs/>
                <w:sz w:val="24"/>
                <w:szCs w:val="24"/>
              </w:rPr>
              <w:t xml:space="preserve"> </w:t>
            </w:r>
            <w:r w:rsidR="00164A0A" w:rsidRPr="002B74D1">
              <w:rPr>
                <w:rFonts w:ascii="Arial" w:hAnsi="Arial" w:cs="Arial"/>
                <w:b/>
                <w:bCs/>
                <w:i/>
                <w:iCs/>
                <w:sz w:val="20"/>
                <w:szCs w:val="24"/>
                <w:u w:val="single"/>
              </w:rPr>
              <w:t>Kunde:</w:t>
            </w:r>
          </w:p>
        </w:tc>
        <w:tc>
          <w:tcPr>
            <w:tcW w:w="2603" w:type="dxa"/>
            <w:tcBorders>
              <w:top w:val="nil"/>
            </w:tcBorders>
          </w:tcPr>
          <w:p w14:paraId="0E1193AF" w14:textId="77777777" w:rsidR="00180B22" w:rsidRDefault="00180B22" w:rsidP="007400F0">
            <w:pPr>
              <w:pStyle w:val="Kopfzeile"/>
              <w:keepNext/>
              <w:keepLines/>
              <w:tabs>
                <w:tab w:val="clear" w:pos="4536"/>
                <w:tab w:val="clear" w:pos="9072"/>
              </w:tabs>
              <w:jc w:val="both"/>
              <w:rPr>
                <w:rFonts w:ascii="Arial" w:hAnsi="Arial" w:cs="Arial"/>
                <w:b/>
                <w:bCs/>
                <w:sz w:val="24"/>
                <w:szCs w:val="24"/>
                <w:u w:val="single"/>
              </w:rPr>
            </w:pPr>
          </w:p>
          <w:p w14:paraId="535B5672" w14:textId="7D8150DE" w:rsidR="00164A0A" w:rsidRPr="007806D8" w:rsidRDefault="006349CC" w:rsidP="000D5FB4">
            <w:pPr>
              <w:pStyle w:val="Kopfzeile"/>
              <w:keepNext/>
              <w:keepLines/>
              <w:tabs>
                <w:tab w:val="clear" w:pos="4536"/>
                <w:tab w:val="clear" w:pos="9072"/>
              </w:tabs>
              <w:jc w:val="both"/>
              <w:rPr>
                <w:rFonts w:ascii="Arial" w:hAnsi="Arial" w:cs="Arial"/>
                <w:b/>
                <w:bCs/>
                <w:i/>
                <w:iCs/>
                <w:sz w:val="24"/>
                <w:szCs w:val="24"/>
                <w:u w:val="single"/>
              </w:rPr>
            </w:pPr>
            <w:r w:rsidRPr="007806D8">
              <w:rPr>
                <w:rFonts w:ascii="Arial" w:hAnsi="Arial" w:cs="Arial"/>
                <w:b/>
                <w:sz w:val="20"/>
                <w:szCs w:val="16"/>
                <w:u w:val="single"/>
              </w:rPr>
              <w:fldChar w:fldCharType="begin">
                <w:ffData>
                  <w:name w:val=""/>
                  <w:enabled/>
                  <w:calcOnExit w:val="0"/>
                  <w:textInput/>
                </w:ffData>
              </w:fldChar>
            </w:r>
            <w:r w:rsidRPr="007806D8">
              <w:rPr>
                <w:rFonts w:ascii="Arial" w:hAnsi="Arial" w:cs="Arial"/>
                <w:b/>
                <w:sz w:val="20"/>
                <w:szCs w:val="16"/>
                <w:u w:val="single"/>
              </w:rPr>
              <w:instrText xml:space="preserve"> FORMTEXT </w:instrText>
            </w:r>
            <w:r w:rsidRPr="007806D8">
              <w:rPr>
                <w:rFonts w:ascii="Arial" w:hAnsi="Arial" w:cs="Arial"/>
                <w:b/>
                <w:sz w:val="20"/>
                <w:szCs w:val="16"/>
                <w:u w:val="single"/>
              </w:rPr>
            </w:r>
            <w:r w:rsidRPr="007806D8">
              <w:rPr>
                <w:rFonts w:ascii="Arial" w:hAnsi="Arial" w:cs="Arial"/>
                <w:b/>
                <w:sz w:val="20"/>
                <w:szCs w:val="16"/>
                <w:u w:val="single"/>
              </w:rPr>
              <w:fldChar w:fldCharType="separate"/>
            </w:r>
            <w:r>
              <w:rPr>
                <w:rFonts w:ascii="Arial" w:hAnsi="Arial" w:cs="Arial"/>
                <w:b/>
                <w:sz w:val="20"/>
                <w:szCs w:val="16"/>
                <w:u w:val="single"/>
              </w:rPr>
              <w:t xml:space="preserve">{signedByName}</w:t>
            </w:r>
            <w:r w:rsidRPr="007806D8">
              <w:rPr>
                <w:rFonts w:ascii="Arial" w:hAnsi="Arial" w:cs="Arial"/>
                <w:b/>
                <w:sz w:val="20"/>
                <w:szCs w:val="16"/>
                <w:u w:val="single"/>
              </w:rPr>
              <w:fldChar w:fldCharType="end"/>
            </w:r>
          </w:p>
        </w:tc>
        <w:tc>
          <w:tcPr>
            <w:tcW w:w="1224" w:type="dxa"/>
            <w:tcBorders>
              <w:top w:val="nil"/>
            </w:tcBorders>
          </w:tcPr>
          <w:p w14:paraId="72104441" w14:textId="77777777" w:rsidR="00180B22" w:rsidRDefault="00180B22" w:rsidP="00F10638">
            <w:pPr>
              <w:pStyle w:val="Kopfzeile"/>
              <w:keepNext/>
              <w:keepLines/>
              <w:tabs>
                <w:tab w:val="clear" w:pos="4536"/>
                <w:tab w:val="clear" w:pos="9072"/>
              </w:tabs>
              <w:jc w:val="left"/>
              <w:rPr>
                <w:rFonts w:ascii="Arial" w:hAnsi="Arial" w:cs="Arial"/>
                <w:b/>
                <w:bCs/>
                <w:i/>
                <w:iCs/>
                <w:sz w:val="24"/>
                <w:szCs w:val="24"/>
                <w:u w:val="single"/>
              </w:rPr>
            </w:pPr>
          </w:p>
          <w:p w14:paraId="75176094" w14:textId="2D22D5EA" w:rsidR="00164A0A" w:rsidRPr="009A7604" w:rsidRDefault="00F10638" w:rsidP="00F10638">
            <w:pPr>
              <w:pStyle w:val="Kopfzeile"/>
              <w:keepNext/>
              <w:keepLines/>
              <w:tabs>
                <w:tab w:val="clear" w:pos="4536"/>
                <w:tab w:val="clear" w:pos="9072"/>
              </w:tabs>
              <w:jc w:val="left"/>
              <w:rPr>
                <w:rFonts w:ascii="Arial" w:hAnsi="Arial" w:cs="Arial"/>
                <w:b/>
                <w:bCs/>
                <w:i/>
                <w:iCs/>
                <w:sz w:val="24"/>
                <w:szCs w:val="24"/>
                <w:u w:val="single"/>
              </w:rPr>
            </w:pPr>
            <w:r>
              <w:rPr>
                <w:rFonts w:ascii="Arial" w:hAnsi="Arial" w:cs="Arial"/>
                <w:b/>
                <w:bCs/>
                <w:i/>
                <w:iCs/>
                <w:sz w:val="20"/>
                <w:szCs w:val="24"/>
                <w:u w:val="single"/>
              </w:rPr>
              <w:t>Techniker</w:t>
            </w:r>
            <w:r w:rsidR="00164A0A" w:rsidRPr="002B74D1">
              <w:rPr>
                <w:rFonts w:ascii="Arial" w:hAnsi="Arial" w:cs="Arial"/>
                <w:b/>
                <w:bCs/>
                <w:i/>
                <w:iCs/>
                <w:sz w:val="20"/>
                <w:szCs w:val="24"/>
                <w:u w:val="single"/>
              </w:rPr>
              <w:t>:</w:t>
            </w:r>
          </w:p>
        </w:tc>
        <w:tc>
          <w:tcPr>
            <w:tcW w:w="2745" w:type="dxa"/>
            <w:tcBorders>
              <w:top w:val="nil"/>
              <w:bottom w:val="nil"/>
            </w:tcBorders>
          </w:tcPr>
          <w:p w14:paraId="1CE10E6C" w14:textId="77777777" w:rsidR="00164A0A" w:rsidRDefault="00164A0A" w:rsidP="001317A3">
            <w:pPr>
              <w:pStyle w:val="Kopfzeile"/>
              <w:keepNext/>
              <w:keepLines/>
              <w:tabs>
                <w:tab w:val="clear" w:pos="4536"/>
                <w:tab w:val="clear" w:pos="9072"/>
              </w:tabs>
              <w:jc w:val="both"/>
              <w:rPr>
                <w:rFonts w:ascii="Arial" w:hAnsi="Arial" w:cs="Arial"/>
                <w:bCs/>
                <w:sz w:val="24"/>
                <w:szCs w:val="24"/>
                <w:u w:val="single"/>
              </w:rPr>
            </w:pPr>
          </w:p>
          <w:p w14:paraId="00F2F412" w14:textId="0126C56B" w:rsidR="007806D8" w:rsidRPr="001317A3" w:rsidRDefault="007806D8" w:rsidP="000D5FB4">
            <w:pPr>
              <w:pStyle w:val="Kopfzeile"/>
              <w:keepNext/>
              <w:keepLines/>
              <w:tabs>
                <w:tab w:val="clear" w:pos="4536"/>
                <w:tab w:val="clear" w:pos="9072"/>
              </w:tabs>
              <w:jc w:val="both"/>
              <w:rPr>
                <w:rFonts w:ascii="Arial" w:hAnsi="Arial" w:cs="Arial"/>
                <w:b/>
                <w:bCs/>
                <w:iCs/>
                <w:sz w:val="24"/>
                <w:szCs w:val="24"/>
                <w:u w:val="single"/>
              </w:rPr>
            </w:pPr>
            <w:r w:rsidRPr="007806D8">
              <w:rPr>
                <w:rFonts w:ascii="Arial" w:hAnsi="Arial" w:cs="Arial"/>
                <w:b/>
                <w:sz w:val="20"/>
                <w:szCs w:val="16"/>
                <w:u w:val="single"/>
              </w:rPr>
              <w:fldChar w:fldCharType="begin">
                <w:ffData>
                  <w:name w:val=""/>
                  <w:enabled/>
                  <w:calcOnExit w:val="0"/>
                  <w:textInput/>
                </w:ffData>
              </w:fldChar>
            </w:r>
            <w:r w:rsidRPr="007806D8">
              <w:rPr>
                <w:rFonts w:ascii="Arial" w:hAnsi="Arial" w:cs="Arial"/>
                <w:b/>
                <w:sz w:val="20"/>
                <w:szCs w:val="16"/>
                <w:u w:val="single"/>
              </w:rPr>
              <w:instrText xml:space="preserve"> FORMTEXT </w:instrText>
            </w:r>
            <w:r w:rsidRPr="007806D8">
              <w:rPr>
                <w:rFonts w:ascii="Arial" w:hAnsi="Arial" w:cs="Arial"/>
                <w:b/>
                <w:sz w:val="20"/>
                <w:szCs w:val="16"/>
                <w:u w:val="single"/>
              </w:rPr>
            </w:r>
            <w:r w:rsidRPr="007806D8">
              <w:rPr>
                <w:rFonts w:ascii="Arial" w:hAnsi="Arial" w:cs="Arial"/>
                <w:b/>
                <w:sz w:val="20"/>
                <w:szCs w:val="16"/>
                <w:u w:val="single"/>
              </w:rPr>
              <w:fldChar w:fldCharType="separate"/>
            </w:r>
            <w:r>
              <w:rPr>
                <w:rFonts w:ascii="Arial" w:hAnsi="Arial" w:cs="Arial"/>
                <w:b/>
                <w:sz w:val="20"/>
                <w:szCs w:val="16"/>
                <w:u w:val="single"/>
              </w:rPr>
              <w:t xml:space="preserve">{technicianNameSignature}</w:t>
            </w:r>
            <w:r w:rsidRPr="007806D8">
              <w:rPr>
                <w:rFonts w:ascii="Arial" w:hAnsi="Arial" w:cs="Arial"/>
                <w:b/>
                <w:sz w:val="20"/>
                <w:szCs w:val="16"/>
                <w:u w:val="single"/>
              </w:rPr>
              <w:fldChar w:fldCharType="end"/>
            </w:r>
          </w:p>
        </w:tc>
      </w:tr>
    </w:tbl>
    <w:p w14:paraId="0FFA1E7B" w14:textId="77777777" w:rsidR="00811CA8" w:rsidRDefault="00811CA8">
      <w:pPr>
        <w:jc w:val="left"/>
        <w:rPr>
          <w:rFonts w:ascii="Arial" w:hAnsi="Arial" w:cs="Arial"/>
          <w:sz w:val="12"/>
          <w:szCs w:val="10"/>
        </w:rPr>
      </w:pPr>
      <w:r>
        <w:rPr>
          <w:rFonts w:ascii="Arial" w:hAnsi="Arial" w:cs="Arial"/>
          <w:sz w:val="12"/>
          <w:szCs w:val="10"/>
        </w:rPr>
        <w:br w:type="page"/>
      </w:r>
    </w:p>
    <w:p w14:paraId="7202AADA" w14:textId="77777777" w:rsidR="00811CA8" w:rsidRPr="00811CA8" w:rsidRDefault="00811CA8" w:rsidP="00811CA8">
      <w:pPr>
        <w:jc w:val="left"/>
        <w:rPr>
          <w:rFonts w:ascii="Arial" w:hAnsi="Arial" w:cs="Arial"/>
          <w:sz w:val="12"/>
          <w:szCs w:val="10"/>
        </w:rPr>
      </w:pPr>
    </w:p>
    <w:tbl>
      <w:tblPr>
        <w:tblStyle w:val="Tabellenraster"/>
        <w:tblW w:w="0" w:type="auto"/>
        <w:tblInd w:w="421" w:type="dxa"/>
        <w:tblLook w:val="04A0" w:firstRow="1" w:lastRow="0" w:firstColumn="1" w:lastColumn="0" w:noHBand="0" w:noVBand="1"/>
      </w:tblPr>
      <w:tblGrid>
        <w:gridCol w:w="2039"/>
        <w:gridCol w:w="5010"/>
        <w:gridCol w:w="2953"/>
      </w:tblGrid>
      <w:tr w:rsidR="00811CA8" w:rsidRPr="00DF4490" w14:paraId="52961998" w14:textId="77777777" w:rsidTr="00AB65D4">
        <w:tc>
          <w:tcPr>
            <w:tcW w:w="10002" w:type="dxa"/>
            <w:gridSpan w:val="3"/>
          </w:tcPr>
          <w:p w14:paraId="0AD77F55" w14:textId="77777777" w:rsidR="00811CA8" w:rsidRPr="0038679D" w:rsidRDefault="00811CA8">
            <w:pPr>
              <w:tabs>
                <w:tab w:val="left" w:pos="1690"/>
                <w:tab w:val="center" w:pos="5358"/>
              </w:tabs>
              <w:rPr>
                <w:rFonts w:ascii="Arial" w:hAnsi="Arial" w:cs="Arial"/>
                <w:color w:val="FF0000"/>
                <w:sz w:val="10"/>
                <w:szCs w:val="8"/>
              </w:rPr>
            </w:pPr>
          </w:p>
          <w:p w14:paraId="083C838C" w14:textId="3CFC9B61" w:rsidR="00811CA8" w:rsidRPr="00AB65D4" w:rsidRDefault="00AB65D4">
            <w:pPr>
              <w:tabs>
                <w:tab w:val="left" w:pos="1690"/>
                <w:tab w:val="center" w:pos="5358"/>
              </w:tabs>
              <w:rPr>
                <w:rFonts w:ascii="Arial" w:hAnsi="Arial" w:cs="Arial"/>
                <w:b/>
                <w:bCs/>
                <w:sz w:val="24"/>
                <w:szCs w:val="24"/>
              </w:rPr>
            </w:pPr>
            <w:r w:rsidRPr="00AB65D4">
              <w:rPr>
                <w:rFonts w:ascii="Arial" w:hAnsi="Arial" w:cs="Arial"/>
                <w:b/>
                <w:bCs/>
                <w:sz w:val="24"/>
                <w:szCs w:val="24"/>
              </w:rPr>
              <w:t>Dokumentation</w:t>
            </w:r>
          </w:p>
          <w:p w14:paraId="5A0A2764" w14:textId="77777777" w:rsidR="00811CA8" w:rsidRPr="007F6858" w:rsidRDefault="00811CA8">
            <w:pPr>
              <w:tabs>
                <w:tab w:val="left" w:pos="1690"/>
                <w:tab w:val="center" w:pos="5358"/>
              </w:tabs>
              <w:rPr>
                <w:rFonts w:ascii="Arial" w:hAnsi="Arial" w:cs="Arial"/>
                <w:sz w:val="10"/>
                <w:szCs w:val="8"/>
                <w:lang w:val="en-US"/>
              </w:rPr>
            </w:pPr>
          </w:p>
        </w:tc>
      </w:tr>
      <w:tr w:rsidR="00811CA8" w:rsidRPr="00A70820" w14:paraId="1AF5D219" w14:textId="77777777" w:rsidTr="00AB65D4">
        <w:tc>
          <w:tcPr>
            <w:tcW w:w="2039" w:type="dxa"/>
          </w:tcPr>
          <w:p w14:paraId="6360B622" w14:textId="77777777" w:rsidR="00811CA8" w:rsidRPr="0038679D" w:rsidRDefault="00811CA8">
            <w:pPr>
              <w:tabs>
                <w:tab w:val="left" w:pos="1690"/>
                <w:tab w:val="center" w:pos="5358"/>
              </w:tabs>
              <w:rPr>
                <w:rFonts w:ascii="Arial" w:hAnsi="Arial" w:cs="Arial"/>
                <w:b/>
                <w:bCs/>
                <w:sz w:val="20"/>
                <w:szCs w:val="18"/>
                <w:lang w:val="en-US"/>
              </w:rPr>
            </w:pPr>
            <w:r w:rsidRPr="0038679D">
              <w:rPr>
                <w:rFonts w:ascii="Arial" w:hAnsi="Arial" w:cs="Arial"/>
                <w:b/>
                <w:bCs/>
                <w:sz w:val="20"/>
                <w:szCs w:val="18"/>
                <w:lang w:val="en-US"/>
              </w:rPr>
              <w:t>Nr.:</w:t>
            </w:r>
          </w:p>
        </w:tc>
        <w:tc>
          <w:tcPr>
            <w:tcW w:w="5010" w:type="dxa"/>
          </w:tcPr>
          <w:p w14:paraId="10380EFF" w14:textId="77777777" w:rsidR="00811CA8" w:rsidRPr="0038679D" w:rsidRDefault="00811CA8">
            <w:pPr>
              <w:tabs>
                <w:tab w:val="left" w:pos="1690"/>
                <w:tab w:val="center" w:pos="5358"/>
              </w:tabs>
              <w:rPr>
                <w:rFonts w:ascii="Arial" w:hAnsi="Arial" w:cs="Arial"/>
                <w:b/>
                <w:bCs/>
                <w:sz w:val="20"/>
                <w:szCs w:val="18"/>
                <w:lang w:val="en-US"/>
              </w:rPr>
            </w:pPr>
            <w:r w:rsidRPr="0038679D">
              <w:rPr>
                <w:rFonts w:ascii="Arial" w:hAnsi="Arial" w:cs="Arial"/>
                <w:b/>
                <w:bCs/>
                <w:sz w:val="20"/>
                <w:szCs w:val="18"/>
                <w:lang w:val="en-US"/>
              </w:rPr>
              <w:t>Beschreibung / Description:</w:t>
            </w:r>
          </w:p>
        </w:tc>
        <w:tc>
          <w:tcPr>
            <w:tcW w:w="2953" w:type="dxa"/>
          </w:tcPr>
          <w:p w14:paraId="51A3FB8B" w14:textId="77777777" w:rsidR="00811CA8" w:rsidRPr="0038679D" w:rsidRDefault="00811CA8">
            <w:pPr>
              <w:tabs>
                <w:tab w:val="left" w:pos="1690"/>
                <w:tab w:val="center" w:pos="5358"/>
              </w:tabs>
              <w:rPr>
                <w:rFonts w:ascii="Arial" w:hAnsi="Arial" w:cs="Arial"/>
                <w:b/>
                <w:bCs/>
                <w:sz w:val="20"/>
                <w:szCs w:val="18"/>
                <w:lang w:val="en-US"/>
              </w:rPr>
            </w:pPr>
            <w:r w:rsidRPr="0038679D">
              <w:rPr>
                <w:rFonts w:ascii="Arial" w:hAnsi="Arial" w:cs="Arial"/>
                <w:b/>
                <w:bCs/>
                <w:sz w:val="20"/>
                <w:szCs w:val="18"/>
                <w:lang w:val="en-US"/>
              </w:rPr>
              <w:t>Bild / Pictures:</w:t>
            </w:r>
          </w:p>
        </w:tc>
      </w:tr>
      <w:tr w:rsidR="00811CA8" w:rsidRPr="00A70820" w14:paraId="129D6A90" w14:textId="77777777" w:rsidTr="00AB65D4">
        <w:tc>
          <w:tcPr>
            <w:tcW w:w="2039" w:type="dxa"/>
          </w:tcPr>
          <w:p w14:paraId="6389D150"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1.</w:t>
            </w:r>
          </w:p>
        </w:tc>
        <w:tc>
          <w:tcPr>
            <w:tcW w:w="5010" w:type="dxa"/>
          </w:tcPr>
          <w:p w14:paraId="392FC7CC" w14:textId="77777777" w:rsidR="00811CA8" w:rsidRPr="00D31305" w:rsidRDefault="00811CA8">
            <w:pPr>
              <w:tabs>
                <w:tab w:val="left" w:pos="1690"/>
                <w:tab w:val="center" w:pos="5358"/>
              </w:tabs>
              <w:jc w:val="left"/>
              <w:rPr>
                <w:rFonts w:ascii="Arial" w:hAnsi="Arial" w:cs="Arial"/>
                <w:sz w:val="20"/>
                <w:szCs w:val="20"/>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{photo0Desc}</w:t>
            </w:r>
            <w:r w:rsidRPr="00D31305">
              <w:rPr>
                <w:rFonts w:ascii="Arial" w:hAnsi="Arial" w:cs="Arial"/>
                <w:sz w:val="20"/>
                <w:szCs w:val="20"/>
              </w:rPr>
              <w:fldChar w:fldCharType="end"/>
            </w:r>
          </w:p>
        </w:tc>
        <w:sdt>
          <w:sdtPr>
            <w:rPr>
              <w:rFonts w:ascii="Arial" w:hAnsi="Arial" w:cs="Arial"/>
              <w:sz w:val="18"/>
              <w:szCs w:val="16"/>
              <w:lang w:val="en-US"/>
            </w:rPr>
            <w:id w:val="353319179"/>
            <w:showingPlcHdr/>
            <w:picture/>
          </w:sdtPr>
          <w:sdtEndPr/>
          <w:sdtContent>
            <w:tc>
              <w:tcPr>
                <w:tcW w:w="2953" w:type="dxa"/>
              </w:tcPr>
              <w:p w14:paraId="7910BFDD" w14:textId="41BA23D2" w:rsidR="00811CA8" w:rsidRPr="0038679D" w:rsidRDefault="00037600">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09F42802" wp14:editId="15643E63">
                      <wp:extent cx="152400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6F2F321C" w14:textId="77777777" w:rsidTr="00AB65D4">
        <w:tc>
          <w:tcPr>
            <w:tcW w:w="2039" w:type="dxa"/>
          </w:tcPr>
          <w:p w14:paraId="3C0DD1BB"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2.</w:t>
            </w:r>
          </w:p>
        </w:tc>
        <w:tc>
          <w:tcPr>
            <w:tcW w:w="5010" w:type="dxa"/>
          </w:tcPr>
          <w:p w14:paraId="7933CE58"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{photo1Desc}</w:t>
            </w:r>
            <w:r w:rsidRPr="00D31305">
              <w:rPr>
                <w:rFonts w:ascii="Arial" w:hAnsi="Arial" w:cs="Arial"/>
                <w:sz w:val="20"/>
                <w:szCs w:val="20"/>
              </w:rPr>
              <w:fldChar w:fldCharType="end"/>
            </w:r>
          </w:p>
        </w:tc>
        <w:sdt>
          <w:sdtPr>
            <w:rPr>
              <w:rFonts w:ascii="Arial" w:hAnsi="Arial" w:cs="Arial"/>
              <w:sz w:val="18"/>
              <w:szCs w:val="16"/>
              <w:lang w:val="en-US"/>
            </w:rPr>
            <w:id w:val="69017362"/>
            <w:showingPlcHdr/>
            <w:picture/>
          </w:sdtPr>
          <w:sdtEndPr/>
          <w:sdtContent>
            <w:tc>
              <w:tcPr>
                <w:tcW w:w="2953" w:type="dxa"/>
              </w:tcPr>
              <w:p w14:paraId="537FF6E3"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198EFB75" wp14:editId="1D518761">
                      <wp:extent cx="1524000" cy="152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3F026184" w14:textId="77777777" w:rsidTr="00AB65D4">
        <w:tc>
          <w:tcPr>
            <w:tcW w:w="2039" w:type="dxa"/>
          </w:tcPr>
          <w:p w14:paraId="00A25F9A"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3.</w:t>
            </w:r>
          </w:p>
        </w:tc>
        <w:tc>
          <w:tcPr>
            <w:tcW w:w="5010" w:type="dxa"/>
          </w:tcPr>
          <w:p w14:paraId="703A3B22"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{photo2Desc}</w:t>
            </w:r>
            <w:r w:rsidRPr="00D31305">
              <w:rPr>
                <w:rFonts w:ascii="Arial" w:hAnsi="Arial" w:cs="Arial"/>
                <w:sz w:val="20"/>
                <w:szCs w:val="20"/>
              </w:rPr>
              <w:fldChar w:fldCharType="end"/>
            </w:r>
          </w:p>
        </w:tc>
        <w:sdt>
          <w:sdtPr>
            <w:rPr>
              <w:rFonts w:ascii="Arial" w:hAnsi="Arial" w:cs="Arial"/>
              <w:sz w:val="18"/>
              <w:szCs w:val="16"/>
              <w:lang w:val="en-US"/>
            </w:rPr>
            <w:id w:val="424927294"/>
            <w:showingPlcHdr/>
            <w:picture/>
          </w:sdtPr>
          <w:sdtEndPr/>
          <w:sdtContent>
            <w:tc>
              <w:tcPr>
                <w:tcW w:w="2953" w:type="dxa"/>
              </w:tcPr>
              <w:p w14:paraId="04FB7D4B"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5BC35FD7" wp14:editId="71409F82">
                      <wp:extent cx="1524000" cy="152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20507C1C" w14:textId="77777777" w:rsidTr="00AB65D4">
        <w:tc>
          <w:tcPr>
            <w:tcW w:w="2039" w:type="dxa"/>
          </w:tcPr>
          <w:p w14:paraId="5963D26E"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4.</w:t>
            </w:r>
          </w:p>
        </w:tc>
        <w:tc>
          <w:tcPr>
            <w:tcW w:w="5010" w:type="dxa"/>
          </w:tcPr>
          <w:p w14:paraId="658C98C1"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{photo3Desc}</w:t>
            </w:r>
            <w:r w:rsidRPr="00D31305">
              <w:rPr>
                <w:rFonts w:ascii="Arial" w:hAnsi="Arial" w:cs="Arial"/>
                <w:sz w:val="20"/>
                <w:szCs w:val="20"/>
              </w:rPr>
              <w:fldChar w:fldCharType="end"/>
            </w:r>
          </w:p>
        </w:tc>
        <w:sdt>
          <w:sdtPr>
            <w:rPr>
              <w:rFonts w:ascii="Arial" w:hAnsi="Arial" w:cs="Arial"/>
              <w:sz w:val="18"/>
              <w:szCs w:val="16"/>
              <w:lang w:val="en-US"/>
            </w:rPr>
            <w:id w:val="812220200"/>
            <w:showingPlcHdr/>
            <w:picture/>
          </w:sdtPr>
          <w:sdtEndPr/>
          <w:sdtContent>
            <w:tc>
              <w:tcPr>
                <w:tcW w:w="2953" w:type="dxa"/>
              </w:tcPr>
              <w:p w14:paraId="5DCD194D"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5734275A" wp14:editId="06D67B8B">
                      <wp:extent cx="1524000" cy="152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0847A4C0" w14:textId="77777777" w:rsidTr="00AB65D4">
        <w:tc>
          <w:tcPr>
            <w:tcW w:w="2039" w:type="dxa"/>
          </w:tcPr>
          <w:p w14:paraId="4AB60F8B"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5.</w:t>
            </w:r>
          </w:p>
        </w:tc>
        <w:tc>
          <w:tcPr>
            <w:tcW w:w="5010" w:type="dxa"/>
          </w:tcPr>
          <w:p w14:paraId="457F2B60"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{photo4Desc}</w:t>
            </w:r>
            <w:r w:rsidRPr="00D31305">
              <w:rPr>
                <w:rFonts w:ascii="Arial" w:hAnsi="Arial" w:cs="Arial"/>
                <w:sz w:val="20"/>
                <w:szCs w:val="20"/>
              </w:rPr>
              <w:fldChar w:fldCharType="end"/>
            </w:r>
          </w:p>
        </w:tc>
        <w:sdt>
          <w:sdtPr>
            <w:rPr>
              <w:rFonts w:ascii="Arial" w:hAnsi="Arial" w:cs="Arial"/>
              <w:sz w:val="18"/>
              <w:szCs w:val="16"/>
              <w:lang w:val="en-US"/>
            </w:rPr>
            <w:id w:val="358324400"/>
            <w:showingPlcHdr/>
            <w:picture/>
          </w:sdtPr>
          <w:sdtEndPr/>
          <w:sdtContent>
            <w:tc>
              <w:tcPr>
                <w:tcW w:w="2953" w:type="dxa"/>
              </w:tcPr>
              <w:p w14:paraId="3AAFE096"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6D4E40C9" wp14:editId="6E184F2F">
                      <wp:extent cx="1524000" cy="1524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7A36D76B" w14:textId="77777777" w:rsidTr="00AB65D4">
        <w:tc>
          <w:tcPr>
            <w:tcW w:w="2039" w:type="dxa"/>
          </w:tcPr>
          <w:p w14:paraId="726D26BF" w14:textId="35F5158B"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lastRenderedPageBreak/>
              <w:t>6</w:t>
            </w:r>
            <w:r w:rsidRPr="00A70820">
              <w:rPr>
                <w:rFonts w:ascii="Arial" w:hAnsi="Arial" w:cs="Arial"/>
                <w:sz w:val="20"/>
                <w:szCs w:val="18"/>
                <w:lang w:val="en-US"/>
              </w:rPr>
              <w:t>.</w:t>
            </w:r>
          </w:p>
        </w:tc>
        <w:tc>
          <w:tcPr>
            <w:tcW w:w="5010" w:type="dxa"/>
          </w:tcPr>
          <w:p w14:paraId="60745FCD" w14:textId="4D7D3F6F"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{photo5Desc}</w:t>
            </w:r>
            <w:r w:rsidRPr="00D31305">
              <w:rPr>
                <w:rFonts w:ascii="Arial" w:hAnsi="Arial" w:cs="Arial"/>
                <w:sz w:val="20"/>
                <w:szCs w:val="20"/>
              </w:rPr>
              <w:fldChar w:fldCharType="end"/>
            </w:r>
          </w:p>
        </w:tc>
        <w:sdt>
          <w:sdtPr>
            <w:rPr>
              <w:rFonts w:ascii="Arial" w:hAnsi="Arial" w:cs="Arial"/>
              <w:sz w:val="18"/>
              <w:szCs w:val="16"/>
              <w:lang w:val="en-US"/>
            </w:rPr>
            <w:id w:val="-380177521"/>
            <w:showingPlcHdr/>
            <w:picture/>
          </w:sdtPr>
          <w:sdtEndPr/>
          <w:sdtContent>
            <w:tc>
              <w:tcPr>
                <w:tcW w:w="2953" w:type="dxa"/>
              </w:tcPr>
              <w:p w14:paraId="6B8C2365" w14:textId="58F75AE4"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2466C74E" wp14:editId="15F8B316">
                      <wp:extent cx="1524000" cy="1524000"/>
                      <wp:effectExtent l="0" t="0" r="0" b="0"/>
                      <wp:docPr id="1292624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7367EE40" w14:textId="77777777" w:rsidTr="00AB65D4">
        <w:tc>
          <w:tcPr>
            <w:tcW w:w="2039" w:type="dxa"/>
          </w:tcPr>
          <w:p w14:paraId="7EB830F1" w14:textId="6F2C94CB"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7</w:t>
            </w:r>
            <w:r w:rsidRPr="00A70820">
              <w:rPr>
                <w:rFonts w:ascii="Arial" w:hAnsi="Arial" w:cs="Arial"/>
                <w:sz w:val="20"/>
                <w:szCs w:val="18"/>
                <w:lang w:val="en-US"/>
              </w:rPr>
              <w:t>.</w:t>
            </w:r>
          </w:p>
        </w:tc>
        <w:tc>
          <w:tcPr>
            <w:tcW w:w="5010" w:type="dxa"/>
          </w:tcPr>
          <w:p w14:paraId="7B3A801D" w14:textId="2560F290"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{photo6Desc}</w:t>
            </w:r>
            <w:r w:rsidRPr="00D31305">
              <w:rPr>
                <w:rFonts w:ascii="Arial" w:hAnsi="Arial" w:cs="Arial"/>
                <w:sz w:val="20"/>
                <w:szCs w:val="20"/>
              </w:rPr>
              <w:fldChar w:fldCharType="end"/>
            </w:r>
          </w:p>
        </w:tc>
        <w:sdt>
          <w:sdtPr>
            <w:rPr>
              <w:rFonts w:ascii="Arial" w:hAnsi="Arial" w:cs="Arial"/>
              <w:sz w:val="18"/>
              <w:szCs w:val="16"/>
              <w:lang w:val="en-US"/>
            </w:rPr>
            <w:id w:val="-1471509333"/>
            <w:showingPlcHdr/>
            <w:picture/>
          </w:sdtPr>
          <w:sdtEndPr/>
          <w:sdtContent>
            <w:tc>
              <w:tcPr>
                <w:tcW w:w="2953" w:type="dxa"/>
              </w:tcPr>
              <w:p w14:paraId="0E51CE67" w14:textId="1346353D"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07751E1C" wp14:editId="3310CD72">
                      <wp:extent cx="1524000" cy="1524000"/>
                      <wp:effectExtent l="0" t="0" r="0" b="0"/>
                      <wp:docPr id="4786027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07460E22" w14:textId="77777777" w:rsidTr="00AB65D4">
        <w:tc>
          <w:tcPr>
            <w:tcW w:w="2039" w:type="dxa"/>
          </w:tcPr>
          <w:p w14:paraId="752C0D39" w14:textId="09264596"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8</w:t>
            </w:r>
            <w:r w:rsidRPr="00A70820">
              <w:rPr>
                <w:rFonts w:ascii="Arial" w:hAnsi="Arial" w:cs="Arial"/>
                <w:sz w:val="20"/>
                <w:szCs w:val="18"/>
                <w:lang w:val="en-US"/>
              </w:rPr>
              <w:t>.</w:t>
            </w:r>
          </w:p>
        </w:tc>
        <w:tc>
          <w:tcPr>
            <w:tcW w:w="5010" w:type="dxa"/>
          </w:tcPr>
          <w:p w14:paraId="36044D34" w14:textId="17CAD3B3"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{photo7Desc}</w:t>
            </w:r>
            <w:r w:rsidRPr="00D31305">
              <w:rPr>
                <w:rFonts w:ascii="Arial" w:hAnsi="Arial" w:cs="Arial"/>
                <w:sz w:val="20"/>
                <w:szCs w:val="20"/>
              </w:rPr>
              <w:fldChar w:fldCharType="end"/>
            </w:r>
          </w:p>
        </w:tc>
        <w:sdt>
          <w:sdtPr>
            <w:rPr>
              <w:rFonts w:ascii="Arial" w:hAnsi="Arial" w:cs="Arial"/>
              <w:sz w:val="18"/>
              <w:szCs w:val="16"/>
              <w:lang w:val="en-US"/>
            </w:rPr>
            <w:id w:val="426394202"/>
            <w:showingPlcHdr/>
            <w:picture/>
          </w:sdtPr>
          <w:sdtEndPr/>
          <w:sdtContent>
            <w:tc>
              <w:tcPr>
                <w:tcW w:w="2953" w:type="dxa"/>
              </w:tcPr>
              <w:p w14:paraId="5E12835A" w14:textId="5B28397E"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31326AD8" wp14:editId="7639B2A9">
                      <wp:extent cx="1524000" cy="1524000"/>
                      <wp:effectExtent l="0" t="0" r="0" b="0"/>
                      <wp:docPr id="13470063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43EB5022" w14:textId="77777777" w:rsidTr="00AB65D4">
        <w:tc>
          <w:tcPr>
            <w:tcW w:w="2039" w:type="dxa"/>
          </w:tcPr>
          <w:p w14:paraId="2598DA30" w14:textId="196B2FDD"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9</w:t>
            </w:r>
            <w:r w:rsidRPr="00A70820">
              <w:rPr>
                <w:rFonts w:ascii="Arial" w:hAnsi="Arial" w:cs="Arial"/>
                <w:sz w:val="20"/>
                <w:szCs w:val="18"/>
                <w:lang w:val="en-US"/>
              </w:rPr>
              <w:t>.</w:t>
            </w:r>
          </w:p>
        </w:tc>
        <w:tc>
          <w:tcPr>
            <w:tcW w:w="5010" w:type="dxa"/>
          </w:tcPr>
          <w:p w14:paraId="73F720E0" w14:textId="09F2CBDD"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{photo8Desc}</w:t>
            </w:r>
            <w:r w:rsidRPr="00D31305">
              <w:rPr>
                <w:rFonts w:ascii="Arial" w:hAnsi="Arial" w:cs="Arial"/>
                <w:sz w:val="20"/>
                <w:szCs w:val="20"/>
              </w:rPr>
              <w:fldChar w:fldCharType="end"/>
            </w:r>
          </w:p>
        </w:tc>
        <w:sdt>
          <w:sdtPr>
            <w:rPr>
              <w:rFonts w:ascii="Arial" w:hAnsi="Arial" w:cs="Arial"/>
              <w:sz w:val="18"/>
              <w:szCs w:val="16"/>
              <w:lang w:val="en-US"/>
            </w:rPr>
            <w:id w:val="531617960"/>
            <w:showingPlcHdr/>
            <w:picture/>
          </w:sdtPr>
          <w:sdtEndPr/>
          <w:sdtContent>
            <w:tc>
              <w:tcPr>
                <w:tcW w:w="2953" w:type="dxa"/>
              </w:tcPr>
              <w:p w14:paraId="6AB52F7A" w14:textId="42838EF6"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4C105D9D" wp14:editId="2AE43F9B">
                      <wp:extent cx="1524000" cy="1524000"/>
                      <wp:effectExtent l="0" t="0" r="0" b="0"/>
                      <wp:docPr id="16664719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198D1103" w14:textId="77777777" w:rsidTr="00AB65D4">
        <w:tc>
          <w:tcPr>
            <w:tcW w:w="2039" w:type="dxa"/>
          </w:tcPr>
          <w:p w14:paraId="356E0903" w14:textId="1129CBF3"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10</w:t>
            </w:r>
            <w:r w:rsidRPr="00A70820">
              <w:rPr>
                <w:rFonts w:ascii="Arial" w:hAnsi="Arial" w:cs="Arial"/>
                <w:sz w:val="20"/>
                <w:szCs w:val="18"/>
                <w:lang w:val="en-US"/>
              </w:rPr>
              <w:t>.</w:t>
            </w:r>
          </w:p>
        </w:tc>
        <w:tc>
          <w:tcPr>
            <w:tcW w:w="5010" w:type="dxa"/>
          </w:tcPr>
          <w:p w14:paraId="595C77B4" w14:textId="38F96AF4"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{photo9Desc}</w:t>
            </w:r>
            <w:r w:rsidRPr="00D31305">
              <w:rPr>
                <w:rFonts w:ascii="Arial" w:hAnsi="Arial" w:cs="Arial"/>
                <w:sz w:val="20"/>
                <w:szCs w:val="20"/>
              </w:rPr>
              <w:fldChar w:fldCharType="end"/>
            </w:r>
          </w:p>
        </w:tc>
        <w:sdt>
          <w:sdtPr>
            <w:rPr>
              <w:rFonts w:ascii="Arial" w:hAnsi="Arial" w:cs="Arial"/>
              <w:sz w:val="18"/>
              <w:szCs w:val="16"/>
              <w:lang w:val="en-US"/>
            </w:rPr>
            <w:id w:val="687101303"/>
            <w:showingPlcHdr/>
            <w:picture/>
          </w:sdtPr>
          <w:sdtEndPr/>
          <w:sdtContent>
            <w:tc>
              <w:tcPr>
                <w:tcW w:w="2953" w:type="dxa"/>
              </w:tcPr>
              <w:p w14:paraId="4B691665" w14:textId="5388EBBB"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46C83DA6" wp14:editId="0AF1E58C">
                      <wp:extent cx="1524000" cy="1524000"/>
                      <wp:effectExtent l="0" t="0" r="0" b="0"/>
                      <wp:docPr id="20001337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C6168F" w14:paraId="0CCAC319" w14:textId="77777777" w:rsidTr="00AB65D4">
        <w:tc>
          <w:tcPr>
            <w:tcW w:w="10002" w:type="dxa"/>
            <w:gridSpan w:val="3"/>
          </w:tcPr>
          <w:p w14:paraId="3F880D73" w14:textId="77777777" w:rsidR="008C3CE2" w:rsidRPr="0038679D" w:rsidRDefault="008C3CE2" w:rsidP="008C3CE2">
            <w:pPr>
              <w:tabs>
                <w:tab w:val="left" w:pos="1690"/>
                <w:tab w:val="center" w:pos="5358"/>
              </w:tabs>
              <w:rPr>
                <w:rFonts w:ascii="Arial" w:hAnsi="Arial" w:cs="Arial"/>
                <w:color w:val="FF0000"/>
                <w:sz w:val="10"/>
                <w:szCs w:val="8"/>
                <w:lang w:val="de-DE"/>
              </w:rPr>
            </w:pPr>
          </w:p>
          <w:p w14:paraId="6178DB5A"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Wir möchten Sie darauf hinweisen, dass Arbeitsmittel nur betrieben werden dürfen,</w:t>
            </w:r>
          </w:p>
          <w:p w14:paraId="7483FF15"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wenn sie den gesetzlichen Sicherheitsanforderungen entsprechen.</w:t>
            </w:r>
          </w:p>
          <w:p w14:paraId="06DDBE58" w14:textId="77777777" w:rsidR="008C3CE2" w:rsidRPr="0038679D" w:rsidRDefault="008C3CE2" w:rsidP="008C3CE2">
            <w:pPr>
              <w:tabs>
                <w:tab w:val="left" w:pos="1690"/>
                <w:tab w:val="center" w:pos="5358"/>
              </w:tabs>
              <w:rPr>
                <w:rFonts w:ascii="Arial" w:hAnsi="Arial" w:cs="Arial"/>
                <w:color w:val="FF0000"/>
                <w:sz w:val="18"/>
                <w:szCs w:val="16"/>
                <w:lang w:val="de-DE"/>
              </w:rPr>
            </w:pPr>
          </w:p>
          <w:p w14:paraId="03DBF73C"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Für die Sicherheit des Arbeitsmittels ist allein der Betreiber / Kunde verantwortlich.</w:t>
            </w:r>
          </w:p>
          <w:p w14:paraId="28A8744B" w14:textId="77777777" w:rsidR="008C3CE2" w:rsidRPr="0038679D" w:rsidRDefault="008C3CE2" w:rsidP="008C3CE2">
            <w:pPr>
              <w:tabs>
                <w:tab w:val="left" w:pos="1690"/>
                <w:tab w:val="center" w:pos="5358"/>
              </w:tabs>
              <w:rPr>
                <w:rFonts w:ascii="Arial" w:hAnsi="Arial" w:cs="Arial"/>
                <w:color w:val="FF0000"/>
                <w:sz w:val="18"/>
                <w:szCs w:val="16"/>
                <w:lang w:val="de-DE"/>
              </w:rPr>
            </w:pPr>
          </w:p>
          <w:p w14:paraId="61821D43"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lastRenderedPageBreak/>
              <w:t>Der Kunde wurde auf die o. g. Mängel hingewiesen und sie wurden</w:t>
            </w:r>
          </w:p>
          <w:p w14:paraId="57A98022"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von ihm zur Kenntnis genommen.</w:t>
            </w:r>
          </w:p>
          <w:p w14:paraId="1CA58EAA" w14:textId="77777777" w:rsidR="008C3CE2" w:rsidRPr="0038679D" w:rsidRDefault="008C3CE2" w:rsidP="008C3CE2">
            <w:pPr>
              <w:tabs>
                <w:tab w:val="left" w:pos="1690"/>
                <w:tab w:val="center" w:pos="5358"/>
              </w:tabs>
              <w:rPr>
                <w:rFonts w:ascii="Arial" w:hAnsi="Arial" w:cs="Arial"/>
                <w:color w:val="FF0000"/>
                <w:sz w:val="18"/>
                <w:szCs w:val="16"/>
                <w:lang w:val="de-DE"/>
              </w:rPr>
            </w:pPr>
          </w:p>
          <w:p w14:paraId="165EE255" w14:textId="77777777" w:rsidR="008C3CE2" w:rsidRPr="0038679D" w:rsidRDefault="008C3CE2" w:rsidP="008C3CE2">
            <w:pPr>
              <w:tabs>
                <w:tab w:val="left" w:pos="1690"/>
                <w:tab w:val="center" w:pos="5358"/>
              </w:tabs>
              <w:rPr>
                <w:rFonts w:ascii="Arial" w:hAnsi="Arial" w:cs="Arial"/>
                <w:color w:val="FF0000"/>
                <w:sz w:val="18"/>
                <w:szCs w:val="16"/>
                <w:lang w:val="en-US"/>
              </w:rPr>
            </w:pPr>
            <w:r w:rsidRPr="0038679D">
              <w:rPr>
                <w:rFonts w:ascii="Arial" w:hAnsi="Arial" w:cs="Arial"/>
                <w:color w:val="FF0000"/>
                <w:sz w:val="18"/>
                <w:szCs w:val="16"/>
                <w:lang w:val="en-US"/>
              </w:rPr>
              <w:t>We would like to draw your attention to the fact that work equipment must only be used provided that it meets the statutory safety requirements.</w:t>
            </w:r>
          </w:p>
          <w:p w14:paraId="511D90CC" w14:textId="77777777" w:rsidR="008C3CE2" w:rsidRPr="0038679D" w:rsidRDefault="008C3CE2" w:rsidP="008C3CE2">
            <w:pPr>
              <w:tabs>
                <w:tab w:val="left" w:pos="1690"/>
                <w:tab w:val="center" w:pos="5358"/>
              </w:tabs>
              <w:rPr>
                <w:rFonts w:ascii="Arial" w:hAnsi="Arial" w:cs="Arial"/>
                <w:color w:val="FF0000"/>
                <w:sz w:val="18"/>
                <w:szCs w:val="16"/>
                <w:lang w:val="en-US"/>
              </w:rPr>
            </w:pPr>
          </w:p>
          <w:p w14:paraId="7648CB9B" w14:textId="77777777" w:rsidR="008C3CE2" w:rsidRPr="0038679D" w:rsidRDefault="008C3CE2" w:rsidP="008C3CE2">
            <w:pPr>
              <w:tabs>
                <w:tab w:val="left" w:pos="1690"/>
                <w:tab w:val="center" w:pos="5358"/>
              </w:tabs>
              <w:rPr>
                <w:rFonts w:ascii="Arial" w:hAnsi="Arial" w:cs="Arial"/>
                <w:color w:val="FF0000"/>
                <w:sz w:val="18"/>
                <w:szCs w:val="16"/>
                <w:lang w:val="en-US"/>
              </w:rPr>
            </w:pPr>
            <w:r w:rsidRPr="0038679D">
              <w:rPr>
                <w:rFonts w:ascii="Arial" w:hAnsi="Arial" w:cs="Arial"/>
                <w:color w:val="FF0000"/>
                <w:sz w:val="18"/>
                <w:szCs w:val="16"/>
                <w:lang w:val="en-US"/>
              </w:rPr>
              <w:t>Exclusively the user / customer shall be responsible for the safety of the work equipment.</w:t>
            </w:r>
          </w:p>
          <w:p w14:paraId="61B7EFEB" w14:textId="77777777" w:rsidR="008C3CE2" w:rsidRPr="0038679D" w:rsidRDefault="008C3CE2" w:rsidP="008C3CE2">
            <w:pPr>
              <w:tabs>
                <w:tab w:val="left" w:pos="1690"/>
                <w:tab w:val="center" w:pos="5358"/>
              </w:tabs>
              <w:rPr>
                <w:rFonts w:ascii="Arial" w:hAnsi="Arial" w:cs="Arial"/>
                <w:color w:val="FF0000"/>
                <w:sz w:val="18"/>
                <w:szCs w:val="16"/>
                <w:lang w:val="en-US"/>
              </w:rPr>
            </w:pPr>
          </w:p>
          <w:p w14:paraId="687BF8E3" w14:textId="77777777" w:rsidR="008C3CE2" w:rsidRPr="0038679D" w:rsidRDefault="008C3CE2" w:rsidP="008C3CE2">
            <w:pPr>
              <w:tabs>
                <w:tab w:val="left" w:pos="1690"/>
                <w:tab w:val="center" w:pos="5358"/>
              </w:tabs>
              <w:rPr>
                <w:rFonts w:ascii="Arial" w:hAnsi="Arial" w:cs="Arial"/>
                <w:color w:val="FF0000"/>
                <w:sz w:val="18"/>
                <w:szCs w:val="16"/>
                <w:lang w:val="en-US"/>
              </w:rPr>
            </w:pPr>
            <w:r w:rsidRPr="0038679D">
              <w:rPr>
                <w:rFonts w:ascii="Arial" w:hAnsi="Arial" w:cs="Arial"/>
                <w:color w:val="FF0000"/>
                <w:sz w:val="18"/>
                <w:szCs w:val="16"/>
                <w:lang w:val="en-US"/>
              </w:rPr>
              <w:t>The above deficiencies were pointed out to the customer and he has taken note of them.</w:t>
            </w:r>
          </w:p>
          <w:p w14:paraId="77081998" w14:textId="77777777" w:rsidR="008C3CE2" w:rsidRPr="0038679D" w:rsidRDefault="008C3CE2" w:rsidP="008C3CE2">
            <w:pPr>
              <w:tabs>
                <w:tab w:val="left" w:pos="1690"/>
                <w:tab w:val="center" w:pos="5358"/>
              </w:tabs>
              <w:rPr>
                <w:rFonts w:ascii="Arial" w:hAnsi="Arial" w:cs="Arial"/>
                <w:sz w:val="10"/>
                <w:szCs w:val="8"/>
                <w:lang w:val="en-US"/>
              </w:rPr>
            </w:pPr>
          </w:p>
        </w:tc>
      </w:tr>
      <w:tr w:rsidR="008C3CE2" w:rsidRPr="00C6168F" w14:paraId="56F2C208" w14:textId="77777777" w:rsidTr="00AB65D4">
        <w:tc>
          <w:tcPr>
            <w:tcW w:w="10002" w:type="dxa"/>
            <w:gridSpan w:val="3"/>
          </w:tcPr>
          <w:p w14:paraId="1D90CC1A" w14:textId="77777777" w:rsidR="008C3CE2" w:rsidRPr="00C6168F" w:rsidRDefault="008C3CE2" w:rsidP="008C3CE2">
            <w:pPr>
              <w:tabs>
                <w:tab w:val="left" w:pos="1690"/>
                <w:tab w:val="center" w:pos="5358"/>
              </w:tabs>
              <w:rPr>
                <w:rFonts w:ascii="Arial" w:hAnsi="Arial" w:cs="Arial"/>
                <w:color w:val="FF0000"/>
                <w:sz w:val="10"/>
                <w:szCs w:val="8"/>
                <w:lang w:val="en-US"/>
              </w:rPr>
            </w:pPr>
          </w:p>
        </w:tc>
      </w:tr>
    </w:tbl>
    <w:p w14:paraId="3293FA2F" w14:textId="1087D949" w:rsidR="0094483E" w:rsidRPr="0076076D" w:rsidRDefault="0094483E" w:rsidP="001A4D9D">
      <w:pPr>
        <w:jc w:val="left"/>
        <w:rPr>
          <w:rFonts w:ascii="Arial" w:hAnsi="Arial" w:cs="Arial"/>
          <w:sz w:val="24"/>
          <w:lang w:val="en-US"/>
        </w:rPr>
      </w:pPr>
    </w:p>
    <w:sectPr w:rsidR="0094483E" w:rsidRPr="0076076D" w:rsidSect="00996157">
      <w:footerReference w:type="default" r:id="rId23"/>
      <w:type w:val="continuous"/>
      <w:pgSz w:w="11906" w:h="16838"/>
      <w:pgMar w:top="720" w:right="849" w:bottom="720" w:left="624" w:header="56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E0C9E" w14:textId="77777777" w:rsidR="00A66599" w:rsidRDefault="00A66599" w:rsidP="00280147">
      <w:r>
        <w:separator/>
      </w:r>
    </w:p>
  </w:endnote>
  <w:endnote w:type="continuationSeparator" w:id="0">
    <w:p w14:paraId="417516BC" w14:textId="77777777" w:rsidR="00A66599" w:rsidRDefault="00A66599" w:rsidP="00280147">
      <w:r>
        <w:continuationSeparator/>
      </w:r>
    </w:p>
  </w:endnote>
  <w:endnote w:type="continuationNotice" w:id="1">
    <w:p w14:paraId="4EDE91D6" w14:textId="77777777" w:rsidR="00A66599" w:rsidRDefault="00A665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E7E6" w14:textId="77777777" w:rsidR="00385C9A" w:rsidRPr="00164A0A" w:rsidRDefault="00385C9A" w:rsidP="007F2C2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44023A85" w14:textId="77777777" w:rsidR="00385C9A" w:rsidRDefault="00385C9A" w:rsidP="007F2C2D">
    <w:pPr>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248BE399" w14:textId="77777777" w:rsidR="00385C9A" w:rsidRDefault="00385C9A" w:rsidP="007F2C2D">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385C9A" w14:paraId="177181DA" w14:textId="77777777">
      <w:trPr>
        <w:trHeight w:val="20"/>
      </w:trPr>
      <w:tc>
        <w:tcPr>
          <w:tcW w:w="3070" w:type="dxa"/>
          <w:gridSpan w:val="2"/>
        </w:tcPr>
        <w:p w14:paraId="25A731E9" w14:textId="77777777" w:rsidR="00385C9A" w:rsidRDefault="00385C9A" w:rsidP="007F2C2D">
          <w:pPr>
            <w:pStyle w:val="Kopfzeile"/>
            <w:tabs>
              <w:tab w:val="clear" w:pos="4536"/>
              <w:tab w:val="clear" w:pos="9072"/>
            </w:tabs>
            <w:rPr>
              <w:rFonts w:ascii="Arial" w:hAnsi="Arial" w:cs="Arial"/>
              <w:i/>
              <w:iCs/>
              <w:sz w:val="14"/>
            </w:rPr>
          </w:pPr>
        </w:p>
      </w:tc>
      <w:tc>
        <w:tcPr>
          <w:tcW w:w="3594" w:type="dxa"/>
          <w:vAlign w:val="bottom"/>
        </w:tcPr>
        <w:p w14:paraId="1A327C82" w14:textId="77777777" w:rsidR="00385C9A" w:rsidRDefault="00385C9A" w:rsidP="007F2C2D">
          <w:pPr>
            <w:pStyle w:val="Kopfzeile"/>
            <w:tabs>
              <w:tab w:val="clear" w:pos="4536"/>
              <w:tab w:val="clear" w:pos="9072"/>
            </w:tabs>
            <w:rPr>
              <w:rFonts w:ascii="Arial" w:hAnsi="Arial" w:cs="Arial"/>
              <w:i/>
              <w:iCs/>
              <w:sz w:val="14"/>
            </w:rPr>
          </w:pPr>
        </w:p>
      </w:tc>
      <w:tc>
        <w:tcPr>
          <w:tcW w:w="3605" w:type="dxa"/>
          <w:vAlign w:val="bottom"/>
        </w:tcPr>
        <w:p w14:paraId="1DDF37EF" w14:textId="77777777" w:rsidR="00385C9A" w:rsidRDefault="00385C9A" w:rsidP="007F2C2D">
          <w:pPr>
            <w:pStyle w:val="Kopfzeile"/>
            <w:tabs>
              <w:tab w:val="clear" w:pos="4536"/>
              <w:tab w:val="clear" w:pos="9072"/>
            </w:tabs>
            <w:rPr>
              <w:rFonts w:ascii="Arial" w:hAnsi="Arial" w:cs="Arial"/>
              <w:i/>
              <w:iCs/>
              <w:sz w:val="14"/>
            </w:rPr>
          </w:pPr>
        </w:p>
      </w:tc>
    </w:tr>
    <w:tr w:rsidR="00385C9A" w14:paraId="17B4B1FB" w14:textId="77777777">
      <w:trPr>
        <w:trHeight w:val="170"/>
      </w:trPr>
      <w:tc>
        <w:tcPr>
          <w:tcW w:w="3070" w:type="dxa"/>
          <w:gridSpan w:val="2"/>
        </w:tcPr>
        <w:p w14:paraId="788F3A3F" w14:textId="77777777" w:rsidR="00385C9A" w:rsidRDefault="00385C9A" w:rsidP="007F2C2D">
          <w:pPr>
            <w:pStyle w:val="Kopfzeile"/>
            <w:tabs>
              <w:tab w:val="clear" w:pos="4536"/>
              <w:tab w:val="clear" w:pos="9072"/>
            </w:tabs>
            <w:rPr>
              <w:rFonts w:ascii="Arial" w:hAnsi="Arial" w:cs="Arial"/>
              <w:i/>
              <w:iCs/>
              <w:sz w:val="14"/>
            </w:rPr>
          </w:pPr>
        </w:p>
      </w:tc>
      <w:tc>
        <w:tcPr>
          <w:tcW w:w="3594" w:type="dxa"/>
          <w:vAlign w:val="bottom"/>
        </w:tcPr>
        <w:p w14:paraId="29BA699D" w14:textId="77777777" w:rsidR="00385C9A" w:rsidRDefault="00385C9A" w:rsidP="007F2C2D">
          <w:pPr>
            <w:pStyle w:val="Kopfzeile"/>
            <w:tabs>
              <w:tab w:val="clear" w:pos="4536"/>
              <w:tab w:val="clear" w:pos="9072"/>
            </w:tabs>
            <w:rPr>
              <w:rFonts w:ascii="Arial" w:hAnsi="Arial" w:cs="Arial"/>
              <w:b/>
              <w:bCs/>
              <w:i/>
              <w:iCs/>
              <w:sz w:val="16"/>
            </w:rPr>
          </w:pPr>
        </w:p>
      </w:tc>
      <w:tc>
        <w:tcPr>
          <w:tcW w:w="3605" w:type="dxa"/>
          <w:vAlign w:val="bottom"/>
        </w:tcPr>
        <w:p w14:paraId="6F728712" w14:textId="77777777" w:rsidR="00385C9A" w:rsidRDefault="00385C9A" w:rsidP="007F2C2D">
          <w:pPr>
            <w:pStyle w:val="Kopfzeile"/>
            <w:tabs>
              <w:tab w:val="clear" w:pos="4536"/>
              <w:tab w:val="clear" w:pos="9072"/>
            </w:tabs>
            <w:rPr>
              <w:rFonts w:ascii="Arial" w:hAnsi="Arial" w:cs="Arial"/>
              <w:b/>
              <w:bCs/>
              <w:i/>
              <w:iCs/>
              <w:sz w:val="16"/>
            </w:rPr>
          </w:pPr>
        </w:p>
      </w:tc>
    </w:tr>
    <w:tr w:rsidR="00385C9A" w14:paraId="0FEF344B" w14:textId="77777777">
      <w:trPr>
        <w:trHeight w:val="77"/>
      </w:trPr>
      <w:tc>
        <w:tcPr>
          <w:tcW w:w="3060" w:type="dxa"/>
          <w:vAlign w:val="bottom"/>
        </w:tcPr>
        <w:p w14:paraId="0A1CA827" w14:textId="77777777" w:rsidR="00385C9A" w:rsidRDefault="00385C9A" w:rsidP="007F2C2D">
          <w:pPr>
            <w:pStyle w:val="Fuzeile"/>
            <w:ind w:right="360"/>
            <w:rPr>
              <w:rFonts w:ascii="Arial" w:hAnsi="Arial" w:cs="Arial"/>
              <w:b/>
              <w:bCs/>
              <w:sz w:val="16"/>
            </w:rPr>
          </w:pPr>
          <w:r>
            <w:rPr>
              <w:rFonts w:ascii="Arial" w:hAnsi="Arial" w:cs="Arial"/>
              <w:b/>
              <w:bCs/>
              <w:sz w:val="16"/>
            </w:rPr>
            <w:t>___________________________</w:t>
          </w:r>
        </w:p>
      </w:tc>
      <w:tc>
        <w:tcPr>
          <w:tcW w:w="3604" w:type="dxa"/>
          <w:gridSpan w:val="2"/>
          <w:vAlign w:val="bottom"/>
        </w:tcPr>
        <w:p w14:paraId="086B9BF7" w14:textId="77777777" w:rsidR="00385C9A" w:rsidRDefault="00385C9A" w:rsidP="007F2C2D">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234B0443" w14:textId="77777777" w:rsidR="00385C9A" w:rsidRDefault="00385C9A" w:rsidP="007F2C2D">
          <w:pPr>
            <w:pStyle w:val="Fuzeile"/>
            <w:ind w:right="360"/>
            <w:rPr>
              <w:rFonts w:ascii="Arial" w:hAnsi="Arial" w:cs="Arial"/>
              <w:b/>
              <w:bCs/>
              <w:sz w:val="16"/>
            </w:rPr>
          </w:pPr>
          <w:r>
            <w:rPr>
              <w:rFonts w:ascii="Arial" w:hAnsi="Arial" w:cs="Arial"/>
              <w:b/>
              <w:bCs/>
              <w:sz w:val="16"/>
            </w:rPr>
            <w:t>__________________________________</w:t>
          </w:r>
          <w:r>
            <w:rPr>
              <w:rFonts w:ascii="Arial" w:hAnsi="Arial" w:cs="Arial"/>
              <w:i/>
              <w:iCs/>
              <w:sz w:val="14"/>
            </w:rPr>
            <w:t>_</w:t>
          </w:r>
        </w:p>
      </w:tc>
    </w:tr>
    <w:tr w:rsidR="00385C9A" w14:paraId="5DEA7AD4" w14:textId="77777777">
      <w:trPr>
        <w:trHeight w:val="227"/>
      </w:trPr>
      <w:tc>
        <w:tcPr>
          <w:tcW w:w="3060" w:type="dxa"/>
        </w:tcPr>
        <w:p w14:paraId="66B5CC54" w14:textId="77777777" w:rsidR="00385C9A" w:rsidRDefault="00385C9A" w:rsidP="007F2C2D">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676C9D5C" w14:textId="77777777" w:rsidR="00385C9A" w:rsidRDefault="00385C9A" w:rsidP="007F2C2D">
          <w:pPr>
            <w:pStyle w:val="Fuzeile"/>
            <w:ind w:right="360"/>
            <w:rPr>
              <w:rFonts w:ascii="Arial" w:hAnsi="Arial" w:cs="Arial"/>
              <w:b/>
              <w:bCs/>
              <w:i/>
              <w:iCs/>
              <w:sz w:val="16"/>
            </w:rPr>
          </w:pPr>
          <w:r>
            <w:rPr>
              <w:rFonts w:ascii="Arial" w:hAnsi="Arial" w:cs="Arial"/>
              <w:b/>
              <w:bCs/>
              <w:i/>
              <w:iCs/>
              <w:sz w:val="16"/>
            </w:rPr>
            <w:t>Unterschrift des Kunden</w:t>
          </w:r>
        </w:p>
        <w:p w14:paraId="4CDDD35F" w14:textId="77777777" w:rsidR="00385C9A" w:rsidRDefault="00385C9A"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c>
        <w:tcPr>
          <w:tcW w:w="3605" w:type="dxa"/>
        </w:tcPr>
        <w:p w14:paraId="7502D480" w14:textId="77777777" w:rsidR="00385C9A" w:rsidRDefault="00385C9A" w:rsidP="007F2C2D">
          <w:pPr>
            <w:pStyle w:val="Fuzeile"/>
            <w:ind w:right="360"/>
            <w:rPr>
              <w:rFonts w:ascii="Arial" w:hAnsi="Arial" w:cs="Arial"/>
              <w:b/>
              <w:bCs/>
              <w:i/>
              <w:iCs/>
              <w:sz w:val="16"/>
            </w:rPr>
          </w:pPr>
          <w:r>
            <w:rPr>
              <w:rFonts w:ascii="Arial" w:hAnsi="Arial" w:cs="Arial"/>
              <w:b/>
              <w:bCs/>
              <w:i/>
              <w:iCs/>
              <w:sz w:val="16"/>
            </w:rPr>
            <w:t>Unterschrift des Monteurs</w:t>
          </w:r>
        </w:p>
        <w:p w14:paraId="089F2F69" w14:textId="77777777" w:rsidR="00385C9A" w:rsidRDefault="00385C9A"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r>
  </w:tbl>
  <w:p w14:paraId="0776ECE3" w14:textId="77777777" w:rsidR="00385C9A" w:rsidRPr="002874BB" w:rsidRDefault="00385C9A" w:rsidP="007F2C2D">
    <w:pPr>
      <w:rPr>
        <w:sz w:val="16"/>
      </w:rPr>
    </w:pPr>
  </w:p>
  <w:p w14:paraId="786A7A15" w14:textId="77777777" w:rsidR="00385C9A" w:rsidRPr="00980FB3" w:rsidRDefault="00385C9A" w:rsidP="007F2C2D">
    <w:pPr>
      <w:jc w:val="right"/>
      <w:rPr>
        <w:b/>
        <w:sz w:val="20"/>
        <w:szCs w:val="20"/>
        <w:lang w:val="de-DE"/>
      </w:rPr>
    </w:pP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6D23" w14:textId="77777777" w:rsidR="00385C9A" w:rsidRPr="00164A0A" w:rsidRDefault="00385C9A" w:rsidP="0029127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44EA77EF" w14:textId="77777777" w:rsidR="00385C9A" w:rsidRPr="00996157" w:rsidRDefault="00385C9A" w:rsidP="0029127D">
    <w:pPr>
      <w:jc w:val="left"/>
      <w:rPr>
        <w:sz w:val="16"/>
      </w:rPr>
    </w:pPr>
    <w:r w:rsidRPr="00996157">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 Die letzte Abfahrt des Einsatzes wird, wenn nötig, der tatsächlichen Fahrzeit und der gefahrenen Kilometer korrigiert. Ü-Std. werden nach der achten Arbeitsstunde mit einem Aufschlag von 25% verrechnet.</w:t>
    </w:r>
  </w:p>
  <w:p w14:paraId="7207E9B5" w14:textId="77777777" w:rsidR="00385C9A" w:rsidRPr="00811CA8" w:rsidRDefault="00385C9A" w:rsidP="00CF3C40">
    <w:pPr>
      <w:tabs>
        <w:tab w:val="right" w:pos="9746"/>
      </w:tabs>
      <w:jc w:val="left"/>
      <w:rPr>
        <w:sz w:val="10"/>
      </w:rPr>
    </w:pPr>
    <w:r w:rsidRPr="00811CA8">
      <w:rPr>
        <w:sz w:val="16"/>
      </w:rPr>
      <w:t>Newsletter: Der Kunde wird auf die jederzeitige Widerrufsmöglichkeit seiner freiwilligen Einwilligung nach §13 TMG II &amp; III hingewiesen.</w:t>
    </w:r>
    <w:r>
      <w:rPr>
        <w:sz w:val="16"/>
      </w:rPr>
      <w:tab/>
    </w:r>
  </w:p>
  <w:p w14:paraId="349DC0E9" w14:textId="77777777" w:rsidR="00385C9A" w:rsidRDefault="00385C9A" w:rsidP="004E46E4">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385C9A" w14:paraId="3DDF8FFF" w14:textId="77777777" w:rsidTr="00E67A5D">
      <w:trPr>
        <w:trHeight w:val="57"/>
      </w:trPr>
      <w:tc>
        <w:tcPr>
          <w:tcW w:w="3070" w:type="dxa"/>
          <w:gridSpan w:val="2"/>
        </w:tcPr>
        <w:p w14:paraId="22FE83BD" w14:textId="77777777" w:rsidR="00385C9A" w:rsidRDefault="00385C9A" w:rsidP="004E46E4">
          <w:pPr>
            <w:pStyle w:val="Kopfzeile"/>
            <w:tabs>
              <w:tab w:val="clear" w:pos="4536"/>
              <w:tab w:val="clear" w:pos="9072"/>
            </w:tabs>
            <w:rPr>
              <w:rFonts w:ascii="Arial" w:hAnsi="Arial" w:cs="Arial"/>
              <w:i/>
              <w:iCs/>
              <w:sz w:val="14"/>
            </w:rPr>
          </w:pPr>
        </w:p>
      </w:tc>
      <w:tc>
        <w:tcPr>
          <w:tcW w:w="3594" w:type="dxa"/>
          <w:vAlign w:val="bottom"/>
        </w:tcPr>
        <w:p w14:paraId="19109C04" w14:textId="77777777" w:rsidR="00385C9A" w:rsidRDefault="00385C9A" w:rsidP="004E46E4">
          <w:pPr>
            <w:pStyle w:val="Kopfzeile"/>
            <w:tabs>
              <w:tab w:val="clear" w:pos="4536"/>
              <w:tab w:val="clear" w:pos="9072"/>
            </w:tabs>
            <w:rPr>
              <w:rFonts w:ascii="Arial" w:hAnsi="Arial" w:cs="Arial"/>
              <w:i/>
              <w:iCs/>
              <w:sz w:val="14"/>
            </w:rPr>
          </w:pPr>
        </w:p>
      </w:tc>
      <w:tc>
        <w:tcPr>
          <w:tcW w:w="3605" w:type="dxa"/>
          <w:vAlign w:val="bottom"/>
        </w:tcPr>
        <w:p w14:paraId="2D3DFB54" w14:textId="77777777" w:rsidR="00385C9A" w:rsidRDefault="00385C9A" w:rsidP="004E46E4">
          <w:pPr>
            <w:pStyle w:val="Kopfzeile"/>
            <w:tabs>
              <w:tab w:val="clear" w:pos="4536"/>
              <w:tab w:val="clear" w:pos="9072"/>
            </w:tabs>
            <w:rPr>
              <w:rFonts w:ascii="Arial" w:hAnsi="Arial" w:cs="Arial"/>
              <w:i/>
              <w:iCs/>
              <w:sz w:val="14"/>
            </w:rPr>
          </w:pPr>
        </w:p>
      </w:tc>
    </w:tr>
    <w:tr w:rsidR="00385C9A" w14:paraId="6F168E58" w14:textId="77777777" w:rsidTr="00E67A5D">
      <w:trPr>
        <w:trHeight w:val="57"/>
      </w:trPr>
      <w:tc>
        <w:tcPr>
          <w:tcW w:w="3070" w:type="dxa"/>
          <w:gridSpan w:val="2"/>
        </w:tcPr>
        <w:p w14:paraId="44A3F23E" w14:textId="77777777" w:rsidR="00385C9A" w:rsidRDefault="00385C9A" w:rsidP="004E46E4">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60910EBC" w14:textId="77777777" w:rsidR="00385C9A" w:rsidRDefault="00385C9A" w:rsidP="004E46E4">
          <w:pPr>
            <w:pStyle w:val="Kopfzeile"/>
            <w:tabs>
              <w:tab w:val="clear" w:pos="4536"/>
              <w:tab w:val="clear" w:pos="9072"/>
            </w:tabs>
            <w:rPr>
              <w:rFonts w:ascii="Arial" w:hAnsi="Arial" w:cs="Arial"/>
              <w:b/>
              <w:bCs/>
              <w:i/>
              <w:iCs/>
              <w:sz w:val="16"/>
            </w:rPr>
          </w:pPr>
        </w:p>
      </w:tc>
      <w:tc>
        <w:tcPr>
          <w:tcW w:w="3605" w:type="dxa"/>
          <w:vAlign w:val="bottom"/>
        </w:tcPr>
        <w:p w14:paraId="37EF36D0" w14:textId="77777777" w:rsidR="00385C9A" w:rsidRDefault="00385C9A" w:rsidP="004E46E4">
          <w:pPr>
            <w:pStyle w:val="Kopfzeile"/>
            <w:tabs>
              <w:tab w:val="clear" w:pos="4536"/>
              <w:tab w:val="clear" w:pos="9072"/>
            </w:tabs>
            <w:rPr>
              <w:rFonts w:ascii="Arial" w:hAnsi="Arial" w:cs="Arial"/>
              <w:b/>
              <w:bCs/>
              <w:i/>
              <w:iCs/>
              <w:sz w:val="16"/>
            </w:rPr>
          </w:pPr>
        </w:p>
      </w:tc>
    </w:tr>
    <w:tr w:rsidR="00385C9A" w14:paraId="5DA829FD" w14:textId="77777777" w:rsidTr="00E67A5D">
      <w:trPr>
        <w:trHeight w:val="57"/>
      </w:trPr>
      <w:tc>
        <w:tcPr>
          <w:tcW w:w="3060" w:type="dxa"/>
          <w:vAlign w:val="bottom"/>
        </w:tcPr>
        <w:p w14:paraId="4F5FBC6E" w14:textId="77777777" w:rsidR="00385C9A" w:rsidRPr="00170349" w:rsidRDefault="00385C9A" w:rsidP="004E46E4">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26CCA88C" w14:textId="77777777" w:rsidR="00385C9A" w:rsidRDefault="00385C9A" w:rsidP="004E46E4">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146ABB82" w14:textId="77777777" w:rsidR="00385C9A" w:rsidRDefault="00385C9A" w:rsidP="004E46E4">
          <w:pPr>
            <w:pStyle w:val="Fuzeile"/>
            <w:ind w:right="360"/>
            <w:rPr>
              <w:rFonts w:ascii="Arial" w:hAnsi="Arial" w:cs="Arial"/>
              <w:b/>
              <w:bCs/>
              <w:sz w:val="16"/>
            </w:rPr>
          </w:pPr>
          <w:r>
            <w:rPr>
              <w:rFonts w:ascii="Arial" w:hAnsi="Arial" w:cs="Arial"/>
              <w:b/>
              <w:bCs/>
              <w:sz w:val="16"/>
            </w:rPr>
            <w:t>__________________________________</w:t>
          </w:r>
        </w:p>
      </w:tc>
    </w:tr>
    <w:tr w:rsidR="00385C9A" w14:paraId="4DAA814D" w14:textId="77777777" w:rsidTr="00E67A5D">
      <w:trPr>
        <w:trHeight w:val="57"/>
      </w:trPr>
      <w:tc>
        <w:tcPr>
          <w:tcW w:w="3060" w:type="dxa"/>
        </w:tcPr>
        <w:p w14:paraId="175FBEDB" w14:textId="77777777" w:rsidR="00385C9A" w:rsidRDefault="00385C9A" w:rsidP="004E46E4">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4F299945" w14:textId="77777777" w:rsidR="00385C9A" w:rsidRDefault="00385C9A" w:rsidP="004E46E4">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p w14:paraId="09E9D160" w14:textId="77777777" w:rsidR="00385C9A" w:rsidRDefault="00385C9A" w:rsidP="004E46E4">
          <w:pPr>
            <w:pStyle w:val="Fuzeile"/>
            <w:ind w:right="360"/>
            <w:rPr>
              <w:rFonts w:ascii="Arial" w:hAnsi="Arial" w:cs="Arial"/>
              <w:b/>
              <w:bCs/>
              <w:i/>
              <w:iCs/>
              <w:sz w:val="16"/>
            </w:rPr>
          </w:pPr>
        </w:p>
      </w:tc>
      <w:tc>
        <w:tcPr>
          <w:tcW w:w="3605" w:type="dxa"/>
        </w:tcPr>
        <w:p w14:paraId="6A11F32A" w14:textId="77777777" w:rsidR="00385C9A" w:rsidRDefault="00385C9A" w:rsidP="004E46E4">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tc>
    </w:tr>
  </w:tbl>
  <w:p w14:paraId="212F4828" w14:textId="77777777" w:rsidR="00385C9A" w:rsidRPr="00980FB3" w:rsidRDefault="00385C9A" w:rsidP="00A17848">
    <w:pPr>
      <w:tabs>
        <w:tab w:val="left" w:pos="184"/>
        <w:tab w:val="right" w:pos="9746"/>
      </w:tabs>
      <w:jc w:val="left"/>
      <w:rPr>
        <w:b/>
        <w:sz w:val="20"/>
        <w:szCs w:val="20"/>
        <w:lang w:val="de-DE"/>
      </w:rPr>
    </w:pPr>
    <w:r w:rsidRPr="00980FB3">
      <w:rPr>
        <w:b/>
        <w:sz w:val="20"/>
        <w:szCs w:val="20"/>
        <w:lang w:val="de-DE"/>
      </w:rPr>
      <w:tab/>
    </w:r>
    <w:r w:rsidRPr="00980FB3">
      <w:rPr>
        <w:b/>
        <w:sz w:val="14"/>
        <w:szCs w:val="20"/>
        <w:lang w:val="de-DE"/>
      </w:rPr>
      <w:t>V</w:t>
    </w:r>
    <w:r>
      <w:rPr>
        <w:b/>
        <w:sz w:val="14"/>
        <w:szCs w:val="20"/>
        <w:lang w:val="de-DE"/>
      </w:rPr>
      <w:t>2025-02-01</w:t>
    </w:r>
    <w:r w:rsidRPr="00980FB3">
      <w:rPr>
        <w:b/>
        <w:sz w:val="20"/>
        <w:szCs w:val="20"/>
        <w:lang w:val="de-DE"/>
      </w:rPr>
      <w:tab/>
    </w: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606F" w14:textId="77777777" w:rsidR="002845E9" w:rsidRPr="00164A0A" w:rsidRDefault="002845E9" w:rsidP="007F2C2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0F5D5007" w14:textId="77777777" w:rsidR="002845E9" w:rsidRDefault="002845E9" w:rsidP="007F2C2D">
    <w:pPr>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09D3DDE2" w14:textId="77777777" w:rsidR="002845E9" w:rsidRDefault="002845E9" w:rsidP="007F2C2D">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2845E9" w14:paraId="244EC91F" w14:textId="77777777">
      <w:trPr>
        <w:trHeight w:val="20"/>
      </w:trPr>
      <w:tc>
        <w:tcPr>
          <w:tcW w:w="3070" w:type="dxa"/>
          <w:gridSpan w:val="2"/>
        </w:tcPr>
        <w:p w14:paraId="1FF3E991" w14:textId="77777777" w:rsidR="002845E9" w:rsidRDefault="002845E9" w:rsidP="007F2C2D">
          <w:pPr>
            <w:pStyle w:val="Kopfzeile"/>
            <w:tabs>
              <w:tab w:val="clear" w:pos="4536"/>
              <w:tab w:val="clear" w:pos="9072"/>
            </w:tabs>
            <w:rPr>
              <w:rFonts w:ascii="Arial" w:hAnsi="Arial" w:cs="Arial"/>
              <w:i/>
              <w:iCs/>
              <w:sz w:val="14"/>
            </w:rPr>
          </w:pPr>
        </w:p>
      </w:tc>
      <w:tc>
        <w:tcPr>
          <w:tcW w:w="3594" w:type="dxa"/>
          <w:vAlign w:val="bottom"/>
        </w:tcPr>
        <w:p w14:paraId="6B541792" w14:textId="77777777" w:rsidR="002845E9" w:rsidRDefault="002845E9" w:rsidP="007F2C2D">
          <w:pPr>
            <w:pStyle w:val="Kopfzeile"/>
            <w:tabs>
              <w:tab w:val="clear" w:pos="4536"/>
              <w:tab w:val="clear" w:pos="9072"/>
            </w:tabs>
            <w:rPr>
              <w:rFonts w:ascii="Arial" w:hAnsi="Arial" w:cs="Arial"/>
              <w:i/>
              <w:iCs/>
              <w:sz w:val="14"/>
            </w:rPr>
          </w:pPr>
        </w:p>
      </w:tc>
      <w:tc>
        <w:tcPr>
          <w:tcW w:w="3605" w:type="dxa"/>
          <w:vAlign w:val="bottom"/>
        </w:tcPr>
        <w:p w14:paraId="14192936" w14:textId="77777777" w:rsidR="002845E9" w:rsidRDefault="002845E9" w:rsidP="007F2C2D">
          <w:pPr>
            <w:pStyle w:val="Kopfzeile"/>
            <w:tabs>
              <w:tab w:val="clear" w:pos="4536"/>
              <w:tab w:val="clear" w:pos="9072"/>
            </w:tabs>
            <w:rPr>
              <w:rFonts w:ascii="Arial" w:hAnsi="Arial" w:cs="Arial"/>
              <w:i/>
              <w:iCs/>
              <w:sz w:val="14"/>
            </w:rPr>
          </w:pPr>
        </w:p>
      </w:tc>
    </w:tr>
    <w:tr w:rsidR="002845E9" w14:paraId="62479768" w14:textId="77777777">
      <w:trPr>
        <w:trHeight w:val="170"/>
      </w:trPr>
      <w:tc>
        <w:tcPr>
          <w:tcW w:w="3070" w:type="dxa"/>
          <w:gridSpan w:val="2"/>
        </w:tcPr>
        <w:p w14:paraId="7D866F31" w14:textId="77777777" w:rsidR="002845E9" w:rsidRDefault="002845E9" w:rsidP="007F2C2D">
          <w:pPr>
            <w:pStyle w:val="Kopfzeile"/>
            <w:tabs>
              <w:tab w:val="clear" w:pos="4536"/>
              <w:tab w:val="clear" w:pos="9072"/>
            </w:tabs>
            <w:rPr>
              <w:rFonts w:ascii="Arial" w:hAnsi="Arial" w:cs="Arial"/>
              <w:i/>
              <w:iCs/>
              <w:sz w:val="14"/>
            </w:rPr>
          </w:pPr>
        </w:p>
      </w:tc>
      <w:tc>
        <w:tcPr>
          <w:tcW w:w="3594" w:type="dxa"/>
          <w:vAlign w:val="bottom"/>
        </w:tcPr>
        <w:p w14:paraId="2964AF33" w14:textId="77777777" w:rsidR="002845E9" w:rsidRDefault="002845E9" w:rsidP="007F2C2D">
          <w:pPr>
            <w:pStyle w:val="Kopfzeile"/>
            <w:tabs>
              <w:tab w:val="clear" w:pos="4536"/>
              <w:tab w:val="clear" w:pos="9072"/>
            </w:tabs>
            <w:rPr>
              <w:rFonts w:ascii="Arial" w:hAnsi="Arial" w:cs="Arial"/>
              <w:b/>
              <w:bCs/>
              <w:i/>
              <w:iCs/>
              <w:sz w:val="16"/>
            </w:rPr>
          </w:pPr>
        </w:p>
      </w:tc>
      <w:tc>
        <w:tcPr>
          <w:tcW w:w="3605" w:type="dxa"/>
          <w:vAlign w:val="bottom"/>
        </w:tcPr>
        <w:p w14:paraId="16A20FDF" w14:textId="77777777" w:rsidR="002845E9" w:rsidRDefault="002845E9" w:rsidP="007F2C2D">
          <w:pPr>
            <w:pStyle w:val="Kopfzeile"/>
            <w:tabs>
              <w:tab w:val="clear" w:pos="4536"/>
              <w:tab w:val="clear" w:pos="9072"/>
            </w:tabs>
            <w:rPr>
              <w:rFonts w:ascii="Arial" w:hAnsi="Arial" w:cs="Arial"/>
              <w:b/>
              <w:bCs/>
              <w:i/>
              <w:iCs/>
              <w:sz w:val="16"/>
            </w:rPr>
          </w:pPr>
        </w:p>
      </w:tc>
    </w:tr>
    <w:tr w:rsidR="002845E9" w14:paraId="5A0DD6E6" w14:textId="77777777">
      <w:trPr>
        <w:trHeight w:val="77"/>
      </w:trPr>
      <w:tc>
        <w:tcPr>
          <w:tcW w:w="3060" w:type="dxa"/>
          <w:vAlign w:val="bottom"/>
        </w:tcPr>
        <w:p w14:paraId="6F884FDD" w14:textId="77777777" w:rsidR="002845E9" w:rsidRDefault="002845E9" w:rsidP="007F2C2D">
          <w:pPr>
            <w:pStyle w:val="Fuzeile"/>
            <w:ind w:right="360"/>
            <w:rPr>
              <w:rFonts w:ascii="Arial" w:hAnsi="Arial" w:cs="Arial"/>
              <w:b/>
              <w:bCs/>
              <w:sz w:val="16"/>
            </w:rPr>
          </w:pPr>
          <w:r>
            <w:rPr>
              <w:rFonts w:ascii="Arial" w:hAnsi="Arial" w:cs="Arial"/>
              <w:b/>
              <w:bCs/>
              <w:sz w:val="16"/>
            </w:rPr>
            <w:t>___________________________</w:t>
          </w:r>
        </w:p>
      </w:tc>
      <w:tc>
        <w:tcPr>
          <w:tcW w:w="3604" w:type="dxa"/>
          <w:gridSpan w:val="2"/>
          <w:vAlign w:val="bottom"/>
        </w:tcPr>
        <w:p w14:paraId="5B6CBE61" w14:textId="77777777" w:rsidR="002845E9" w:rsidRDefault="002845E9" w:rsidP="007F2C2D">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75D07B0F" w14:textId="77777777" w:rsidR="002845E9" w:rsidRDefault="002845E9" w:rsidP="007F2C2D">
          <w:pPr>
            <w:pStyle w:val="Fuzeile"/>
            <w:ind w:right="360"/>
            <w:rPr>
              <w:rFonts w:ascii="Arial" w:hAnsi="Arial" w:cs="Arial"/>
              <w:b/>
              <w:bCs/>
              <w:sz w:val="16"/>
            </w:rPr>
          </w:pPr>
          <w:r>
            <w:rPr>
              <w:rFonts w:ascii="Arial" w:hAnsi="Arial" w:cs="Arial"/>
              <w:b/>
              <w:bCs/>
              <w:sz w:val="16"/>
            </w:rPr>
            <w:t>__________________________________</w:t>
          </w:r>
          <w:r>
            <w:rPr>
              <w:rFonts w:ascii="Arial" w:hAnsi="Arial" w:cs="Arial"/>
              <w:i/>
              <w:iCs/>
              <w:sz w:val="14"/>
            </w:rPr>
            <w:t>_</w:t>
          </w:r>
        </w:p>
      </w:tc>
    </w:tr>
    <w:tr w:rsidR="002845E9" w14:paraId="01F49B69" w14:textId="77777777">
      <w:trPr>
        <w:trHeight w:val="227"/>
      </w:trPr>
      <w:tc>
        <w:tcPr>
          <w:tcW w:w="3060" w:type="dxa"/>
        </w:tcPr>
        <w:p w14:paraId="5FFA177C" w14:textId="77777777" w:rsidR="002845E9" w:rsidRDefault="002845E9" w:rsidP="007F2C2D">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1863D966" w14:textId="77777777" w:rsidR="002845E9" w:rsidRDefault="002845E9" w:rsidP="007F2C2D">
          <w:pPr>
            <w:pStyle w:val="Fuzeile"/>
            <w:ind w:right="360"/>
            <w:rPr>
              <w:rFonts w:ascii="Arial" w:hAnsi="Arial" w:cs="Arial"/>
              <w:b/>
              <w:bCs/>
              <w:i/>
              <w:iCs/>
              <w:sz w:val="16"/>
            </w:rPr>
          </w:pPr>
          <w:r>
            <w:rPr>
              <w:rFonts w:ascii="Arial" w:hAnsi="Arial" w:cs="Arial"/>
              <w:b/>
              <w:bCs/>
              <w:i/>
              <w:iCs/>
              <w:sz w:val="16"/>
            </w:rPr>
            <w:t>Unterschrift des Kunden</w:t>
          </w:r>
        </w:p>
        <w:p w14:paraId="4997E05E" w14:textId="77777777" w:rsidR="002845E9" w:rsidRDefault="002845E9"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c>
        <w:tcPr>
          <w:tcW w:w="3605" w:type="dxa"/>
        </w:tcPr>
        <w:p w14:paraId="62874678" w14:textId="77777777" w:rsidR="002845E9" w:rsidRDefault="002845E9" w:rsidP="007F2C2D">
          <w:pPr>
            <w:pStyle w:val="Fuzeile"/>
            <w:ind w:right="360"/>
            <w:rPr>
              <w:rFonts w:ascii="Arial" w:hAnsi="Arial" w:cs="Arial"/>
              <w:b/>
              <w:bCs/>
              <w:i/>
              <w:iCs/>
              <w:sz w:val="16"/>
            </w:rPr>
          </w:pPr>
          <w:r>
            <w:rPr>
              <w:rFonts w:ascii="Arial" w:hAnsi="Arial" w:cs="Arial"/>
              <w:b/>
              <w:bCs/>
              <w:i/>
              <w:iCs/>
              <w:sz w:val="16"/>
            </w:rPr>
            <w:t>Unterschrift des Monteurs</w:t>
          </w:r>
        </w:p>
        <w:p w14:paraId="7AA75F01" w14:textId="77777777" w:rsidR="002845E9" w:rsidRDefault="002845E9"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r>
  </w:tbl>
  <w:p w14:paraId="1FFAA9F1" w14:textId="77777777" w:rsidR="002845E9" w:rsidRPr="002874BB" w:rsidRDefault="002845E9" w:rsidP="007F2C2D">
    <w:pPr>
      <w:rPr>
        <w:sz w:val="16"/>
      </w:rPr>
    </w:pPr>
  </w:p>
  <w:p w14:paraId="6E564F21" w14:textId="77777777" w:rsidR="002845E9" w:rsidRPr="00980FB3" w:rsidRDefault="002845E9" w:rsidP="007F2C2D">
    <w:pPr>
      <w:jc w:val="right"/>
      <w:rPr>
        <w:b/>
        <w:sz w:val="20"/>
        <w:szCs w:val="20"/>
        <w:lang w:val="de-DE"/>
      </w:rPr>
    </w:pP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2D0A" w14:textId="77777777" w:rsidR="002845E9" w:rsidRPr="00164A0A" w:rsidRDefault="002845E9" w:rsidP="0029127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4324B219" w14:textId="77777777" w:rsidR="002845E9" w:rsidRPr="00996157" w:rsidRDefault="002845E9" w:rsidP="0029127D">
    <w:pPr>
      <w:jc w:val="left"/>
      <w:rPr>
        <w:sz w:val="16"/>
      </w:rPr>
    </w:pPr>
    <w:r w:rsidRPr="00996157">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 Die letzte Abfahrt des Einsatzes wird, wenn nötig, der tatsächlichen Fahrzeit und der gefahrenen Kilometer korrigiert. Ü-Std. werden nach der achten Arbeitsstunde mit einem Aufschlag von 25% verrechnet.</w:t>
    </w:r>
  </w:p>
  <w:p w14:paraId="71D14CA9" w14:textId="77777777" w:rsidR="002845E9" w:rsidRPr="00811CA8" w:rsidRDefault="002845E9" w:rsidP="00CF3C40">
    <w:pPr>
      <w:tabs>
        <w:tab w:val="right" w:pos="9746"/>
      </w:tabs>
      <w:jc w:val="left"/>
      <w:rPr>
        <w:sz w:val="10"/>
      </w:rPr>
    </w:pPr>
    <w:r w:rsidRPr="00811CA8">
      <w:rPr>
        <w:sz w:val="16"/>
      </w:rPr>
      <w:t>Newsletter: Der Kunde wird auf die jederzeitige Widerrufsmöglichkeit seiner freiwilligen Einwilligung nach §13 TMG II &amp; III hingewiesen.</w:t>
    </w:r>
    <w:r>
      <w:rPr>
        <w:sz w:val="16"/>
      </w:rPr>
      <w:tab/>
    </w:r>
  </w:p>
  <w:p w14:paraId="0576D899" w14:textId="77777777" w:rsidR="002845E9" w:rsidRDefault="002845E9" w:rsidP="004E46E4">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2845E9" w14:paraId="15923367" w14:textId="77777777" w:rsidTr="00E67A5D">
      <w:trPr>
        <w:trHeight w:val="57"/>
      </w:trPr>
      <w:tc>
        <w:tcPr>
          <w:tcW w:w="3070" w:type="dxa"/>
          <w:gridSpan w:val="2"/>
        </w:tcPr>
        <w:p w14:paraId="3B6019F5" w14:textId="77777777" w:rsidR="002845E9" w:rsidRDefault="002845E9" w:rsidP="004E46E4">
          <w:pPr>
            <w:pStyle w:val="Kopfzeile"/>
            <w:tabs>
              <w:tab w:val="clear" w:pos="4536"/>
              <w:tab w:val="clear" w:pos="9072"/>
            </w:tabs>
            <w:rPr>
              <w:rFonts w:ascii="Arial" w:hAnsi="Arial" w:cs="Arial"/>
              <w:i/>
              <w:iCs/>
              <w:sz w:val="14"/>
            </w:rPr>
          </w:pPr>
        </w:p>
      </w:tc>
      <w:tc>
        <w:tcPr>
          <w:tcW w:w="3594" w:type="dxa"/>
          <w:vAlign w:val="bottom"/>
        </w:tcPr>
        <w:p w14:paraId="70D0A491" w14:textId="77777777" w:rsidR="002845E9" w:rsidRDefault="002845E9" w:rsidP="004E46E4">
          <w:pPr>
            <w:pStyle w:val="Kopfzeile"/>
            <w:tabs>
              <w:tab w:val="clear" w:pos="4536"/>
              <w:tab w:val="clear" w:pos="9072"/>
            </w:tabs>
            <w:rPr>
              <w:rFonts w:ascii="Arial" w:hAnsi="Arial" w:cs="Arial"/>
              <w:i/>
              <w:iCs/>
              <w:sz w:val="14"/>
            </w:rPr>
          </w:pPr>
        </w:p>
      </w:tc>
      <w:tc>
        <w:tcPr>
          <w:tcW w:w="3605" w:type="dxa"/>
          <w:vAlign w:val="bottom"/>
        </w:tcPr>
        <w:p w14:paraId="0F464358" w14:textId="77777777" w:rsidR="002845E9" w:rsidRDefault="002845E9" w:rsidP="004E46E4">
          <w:pPr>
            <w:pStyle w:val="Kopfzeile"/>
            <w:tabs>
              <w:tab w:val="clear" w:pos="4536"/>
              <w:tab w:val="clear" w:pos="9072"/>
            </w:tabs>
            <w:rPr>
              <w:rFonts w:ascii="Arial" w:hAnsi="Arial" w:cs="Arial"/>
              <w:i/>
              <w:iCs/>
              <w:sz w:val="14"/>
            </w:rPr>
          </w:pPr>
        </w:p>
      </w:tc>
    </w:tr>
    <w:tr w:rsidR="002845E9" w14:paraId="5A6ACF15" w14:textId="77777777" w:rsidTr="00E67A5D">
      <w:trPr>
        <w:trHeight w:val="57"/>
      </w:trPr>
      <w:tc>
        <w:tcPr>
          <w:tcW w:w="3070" w:type="dxa"/>
          <w:gridSpan w:val="2"/>
        </w:tcPr>
        <w:p w14:paraId="24CAC53F" w14:textId="77777777" w:rsidR="002845E9" w:rsidRDefault="002845E9" w:rsidP="004E46E4">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11FDB8AA" w14:textId="77777777" w:rsidR="002845E9" w:rsidRDefault="002845E9" w:rsidP="004E46E4">
          <w:pPr>
            <w:pStyle w:val="Kopfzeile"/>
            <w:tabs>
              <w:tab w:val="clear" w:pos="4536"/>
              <w:tab w:val="clear" w:pos="9072"/>
            </w:tabs>
            <w:rPr>
              <w:rFonts w:ascii="Arial" w:hAnsi="Arial" w:cs="Arial"/>
              <w:b/>
              <w:bCs/>
              <w:i/>
              <w:iCs/>
              <w:sz w:val="16"/>
            </w:rPr>
          </w:pPr>
        </w:p>
      </w:tc>
      <w:tc>
        <w:tcPr>
          <w:tcW w:w="3605" w:type="dxa"/>
          <w:vAlign w:val="bottom"/>
        </w:tcPr>
        <w:p w14:paraId="4DA1FCC4" w14:textId="77777777" w:rsidR="002845E9" w:rsidRDefault="002845E9" w:rsidP="004E46E4">
          <w:pPr>
            <w:pStyle w:val="Kopfzeile"/>
            <w:tabs>
              <w:tab w:val="clear" w:pos="4536"/>
              <w:tab w:val="clear" w:pos="9072"/>
            </w:tabs>
            <w:rPr>
              <w:rFonts w:ascii="Arial" w:hAnsi="Arial" w:cs="Arial"/>
              <w:b/>
              <w:bCs/>
              <w:i/>
              <w:iCs/>
              <w:sz w:val="16"/>
            </w:rPr>
          </w:pPr>
        </w:p>
      </w:tc>
    </w:tr>
    <w:tr w:rsidR="002845E9" w14:paraId="0DD75521" w14:textId="77777777" w:rsidTr="00E67A5D">
      <w:trPr>
        <w:trHeight w:val="57"/>
      </w:trPr>
      <w:tc>
        <w:tcPr>
          <w:tcW w:w="3060" w:type="dxa"/>
          <w:vAlign w:val="bottom"/>
        </w:tcPr>
        <w:p w14:paraId="4E973756" w14:textId="77777777" w:rsidR="002845E9" w:rsidRPr="00170349" w:rsidRDefault="002845E9" w:rsidP="004E46E4">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1A32CEDD" w14:textId="77777777" w:rsidR="002845E9" w:rsidRDefault="002845E9" w:rsidP="004E46E4">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2A36A7FD" w14:textId="77777777" w:rsidR="002845E9" w:rsidRDefault="002845E9" w:rsidP="004E46E4">
          <w:pPr>
            <w:pStyle w:val="Fuzeile"/>
            <w:ind w:right="360"/>
            <w:rPr>
              <w:rFonts w:ascii="Arial" w:hAnsi="Arial" w:cs="Arial"/>
              <w:b/>
              <w:bCs/>
              <w:sz w:val="16"/>
            </w:rPr>
          </w:pPr>
          <w:r>
            <w:rPr>
              <w:rFonts w:ascii="Arial" w:hAnsi="Arial" w:cs="Arial"/>
              <w:b/>
              <w:bCs/>
              <w:sz w:val="16"/>
            </w:rPr>
            <w:t>__________________________________</w:t>
          </w:r>
        </w:p>
      </w:tc>
    </w:tr>
    <w:tr w:rsidR="002845E9" w14:paraId="31051AC1" w14:textId="77777777" w:rsidTr="00E67A5D">
      <w:trPr>
        <w:trHeight w:val="57"/>
      </w:trPr>
      <w:tc>
        <w:tcPr>
          <w:tcW w:w="3060" w:type="dxa"/>
        </w:tcPr>
        <w:p w14:paraId="18E979A7" w14:textId="77777777" w:rsidR="002845E9" w:rsidRDefault="002845E9" w:rsidP="004E46E4">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4FECCB04" w14:textId="77777777" w:rsidR="002845E9" w:rsidRDefault="002845E9" w:rsidP="004E46E4">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p w14:paraId="4A354001" w14:textId="77777777" w:rsidR="002845E9" w:rsidRDefault="002845E9" w:rsidP="004E46E4">
          <w:pPr>
            <w:pStyle w:val="Fuzeile"/>
            <w:ind w:right="360"/>
            <w:rPr>
              <w:rFonts w:ascii="Arial" w:hAnsi="Arial" w:cs="Arial"/>
              <w:b/>
              <w:bCs/>
              <w:i/>
              <w:iCs/>
              <w:sz w:val="16"/>
            </w:rPr>
          </w:pPr>
        </w:p>
      </w:tc>
      <w:tc>
        <w:tcPr>
          <w:tcW w:w="3605" w:type="dxa"/>
        </w:tcPr>
        <w:p w14:paraId="77E54140" w14:textId="77777777" w:rsidR="002845E9" w:rsidRDefault="002845E9" w:rsidP="004E46E4">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tc>
    </w:tr>
  </w:tbl>
  <w:p w14:paraId="2BE0242C" w14:textId="77777777" w:rsidR="002845E9" w:rsidRPr="00980FB3" w:rsidRDefault="002845E9" w:rsidP="00A17848">
    <w:pPr>
      <w:tabs>
        <w:tab w:val="left" w:pos="184"/>
        <w:tab w:val="right" w:pos="9746"/>
      </w:tabs>
      <w:jc w:val="left"/>
      <w:rPr>
        <w:b/>
        <w:sz w:val="20"/>
        <w:szCs w:val="20"/>
        <w:lang w:val="de-DE"/>
      </w:rPr>
    </w:pPr>
    <w:r w:rsidRPr="00980FB3">
      <w:rPr>
        <w:b/>
        <w:sz w:val="20"/>
        <w:szCs w:val="20"/>
        <w:lang w:val="de-DE"/>
      </w:rPr>
      <w:tab/>
    </w:r>
    <w:r w:rsidRPr="00980FB3">
      <w:rPr>
        <w:b/>
        <w:sz w:val="14"/>
        <w:szCs w:val="20"/>
        <w:lang w:val="de-DE"/>
      </w:rPr>
      <w:t>V</w:t>
    </w:r>
    <w:r>
      <w:rPr>
        <w:b/>
        <w:sz w:val="14"/>
        <w:szCs w:val="20"/>
        <w:lang w:val="de-DE"/>
      </w:rPr>
      <w:t>2025-02-01</w:t>
    </w:r>
    <w:r w:rsidRPr="00980FB3">
      <w:rPr>
        <w:b/>
        <w:sz w:val="20"/>
        <w:szCs w:val="20"/>
        <w:lang w:val="de-DE"/>
      </w:rPr>
      <w:tab/>
    </w: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CB7B" w14:textId="77777777" w:rsidR="007F2C2D" w:rsidRPr="00164A0A" w:rsidRDefault="007F2C2D" w:rsidP="007F2C2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6768EECB" w14:textId="77777777" w:rsidR="007F2C2D" w:rsidRDefault="007F2C2D" w:rsidP="007F2C2D">
    <w:pPr>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3F9DDC08" w14:textId="77777777" w:rsidR="007F2C2D" w:rsidRDefault="007F2C2D" w:rsidP="007F2C2D">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7F2C2D" w14:paraId="0A6014F0" w14:textId="77777777">
      <w:trPr>
        <w:trHeight w:val="20"/>
      </w:trPr>
      <w:tc>
        <w:tcPr>
          <w:tcW w:w="3070" w:type="dxa"/>
          <w:gridSpan w:val="2"/>
        </w:tcPr>
        <w:p w14:paraId="260EE32B" w14:textId="77777777" w:rsidR="007F2C2D" w:rsidRDefault="007F2C2D" w:rsidP="007F2C2D">
          <w:pPr>
            <w:pStyle w:val="Kopfzeile"/>
            <w:tabs>
              <w:tab w:val="clear" w:pos="4536"/>
              <w:tab w:val="clear" w:pos="9072"/>
            </w:tabs>
            <w:rPr>
              <w:rFonts w:ascii="Arial" w:hAnsi="Arial" w:cs="Arial"/>
              <w:i/>
              <w:iCs/>
              <w:sz w:val="14"/>
            </w:rPr>
          </w:pPr>
        </w:p>
      </w:tc>
      <w:tc>
        <w:tcPr>
          <w:tcW w:w="3594" w:type="dxa"/>
          <w:vAlign w:val="bottom"/>
        </w:tcPr>
        <w:p w14:paraId="242DAE4E" w14:textId="77777777" w:rsidR="007F2C2D" w:rsidRDefault="007F2C2D" w:rsidP="007F2C2D">
          <w:pPr>
            <w:pStyle w:val="Kopfzeile"/>
            <w:tabs>
              <w:tab w:val="clear" w:pos="4536"/>
              <w:tab w:val="clear" w:pos="9072"/>
            </w:tabs>
            <w:rPr>
              <w:rFonts w:ascii="Arial" w:hAnsi="Arial" w:cs="Arial"/>
              <w:i/>
              <w:iCs/>
              <w:sz w:val="14"/>
            </w:rPr>
          </w:pPr>
        </w:p>
      </w:tc>
      <w:tc>
        <w:tcPr>
          <w:tcW w:w="3605" w:type="dxa"/>
          <w:vAlign w:val="bottom"/>
        </w:tcPr>
        <w:p w14:paraId="0784BD55" w14:textId="77777777" w:rsidR="007F2C2D" w:rsidRDefault="007F2C2D" w:rsidP="007F2C2D">
          <w:pPr>
            <w:pStyle w:val="Kopfzeile"/>
            <w:tabs>
              <w:tab w:val="clear" w:pos="4536"/>
              <w:tab w:val="clear" w:pos="9072"/>
            </w:tabs>
            <w:rPr>
              <w:rFonts w:ascii="Arial" w:hAnsi="Arial" w:cs="Arial"/>
              <w:i/>
              <w:iCs/>
              <w:sz w:val="14"/>
            </w:rPr>
          </w:pPr>
        </w:p>
      </w:tc>
    </w:tr>
    <w:tr w:rsidR="007F2C2D" w14:paraId="1CCAFC39" w14:textId="77777777">
      <w:trPr>
        <w:trHeight w:val="170"/>
      </w:trPr>
      <w:tc>
        <w:tcPr>
          <w:tcW w:w="3070" w:type="dxa"/>
          <w:gridSpan w:val="2"/>
        </w:tcPr>
        <w:p w14:paraId="230FF15D" w14:textId="77777777" w:rsidR="007F2C2D" w:rsidRDefault="007F2C2D" w:rsidP="007F2C2D">
          <w:pPr>
            <w:pStyle w:val="Kopfzeile"/>
            <w:tabs>
              <w:tab w:val="clear" w:pos="4536"/>
              <w:tab w:val="clear" w:pos="9072"/>
            </w:tabs>
            <w:rPr>
              <w:rFonts w:ascii="Arial" w:hAnsi="Arial" w:cs="Arial"/>
              <w:i/>
              <w:iCs/>
              <w:sz w:val="14"/>
            </w:rPr>
          </w:pPr>
        </w:p>
      </w:tc>
      <w:tc>
        <w:tcPr>
          <w:tcW w:w="3594" w:type="dxa"/>
          <w:vAlign w:val="bottom"/>
        </w:tcPr>
        <w:p w14:paraId="35AB3CC6" w14:textId="77777777" w:rsidR="007F2C2D" w:rsidRDefault="007F2C2D" w:rsidP="007F2C2D">
          <w:pPr>
            <w:pStyle w:val="Kopfzeile"/>
            <w:tabs>
              <w:tab w:val="clear" w:pos="4536"/>
              <w:tab w:val="clear" w:pos="9072"/>
            </w:tabs>
            <w:rPr>
              <w:rFonts w:ascii="Arial" w:hAnsi="Arial" w:cs="Arial"/>
              <w:b/>
              <w:bCs/>
              <w:i/>
              <w:iCs/>
              <w:sz w:val="16"/>
            </w:rPr>
          </w:pPr>
        </w:p>
      </w:tc>
      <w:tc>
        <w:tcPr>
          <w:tcW w:w="3605" w:type="dxa"/>
          <w:vAlign w:val="bottom"/>
        </w:tcPr>
        <w:p w14:paraId="0547566B" w14:textId="77777777" w:rsidR="007F2C2D" w:rsidRDefault="007F2C2D" w:rsidP="007F2C2D">
          <w:pPr>
            <w:pStyle w:val="Kopfzeile"/>
            <w:tabs>
              <w:tab w:val="clear" w:pos="4536"/>
              <w:tab w:val="clear" w:pos="9072"/>
            </w:tabs>
            <w:rPr>
              <w:rFonts w:ascii="Arial" w:hAnsi="Arial" w:cs="Arial"/>
              <w:b/>
              <w:bCs/>
              <w:i/>
              <w:iCs/>
              <w:sz w:val="16"/>
            </w:rPr>
          </w:pPr>
        </w:p>
      </w:tc>
    </w:tr>
    <w:tr w:rsidR="007F2C2D" w14:paraId="42198895" w14:textId="77777777">
      <w:trPr>
        <w:trHeight w:val="77"/>
      </w:trPr>
      <w:tc>
        <w:tcPr>
          <w:tcW w:w="3060" w:type="dxa"/>
          <w:vAlign w:val="bottom"/>
        </w:tcPr>
        <w:p w14:paraId="323AD6C6" w14:textId="77777777" w:rsidR="007F2C2D" w:rsidRDefault="007F2C2D" w:rsidP="007F2C2D">
          <w:pPr>
            <w:pStyle w:val="Fuzeile"/>
            <w:ind w:right="360"/>
            <w:rPr>
              <w:rFonts w:ascii="Arial" w:hAnsi="Arial" w:cs="Arial"/>
              <w:b/>
              <w:bCs/>
              <w:sz w:val="16"/>
            </w:rPr>
          </w:pPr>
          <w:r>
            <w:rPr>
              <w:rFonts w:ascii="Arial" w:hAnsi="Arial" w:cs="Arial"/>
              <w:b/>
              <w:bCs/>
              <w:sz w:val="16"/>
            </w:rPr>
            <w:t>___________________________</w:t>
          </w:r>
        </w:p>
      </w:tc>
      <w:tc>
        <w:tcPr>
          <w:tcW w:w="3604" w:type="dxa"/>
          <w:gridSpan w:val="2"/>
          <w:vAlign w:val="bottom"/>
        </w:tcPr>
        <w:p w14:paraId="164E2906" w14:textId="77777777" w:rsidR="007F2C2D" w:rsidRDefault="007F2C2D" w:rsidP="007F2C2D">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4F887C68" w14:textId="77777777" w:rsidR="007F2C2D" w:rsidRDefault="007F2C2D" w:rsidP="007F2C2D">
          <w:pPr>
            <w:pStyle w:val="Fuzeile"/>
            <w:ind w:right="360"/>
            <w:rPr>
              <w:rFonts w:ascii="Arial" w:hAnsi="Arial" w:cs="Arial"/>
              <w:b/>
              <w:bCs/>
              <w:sz w:val="16"/>
            </w:rPr>
          </w:pPr>
          <w:r>
            <w:rPr>
              <w:rFonts w:ascii="Arial" w:hAnsi="Arial" w:cs="Arial"/>
              <w:b/>
              <w:bCs/>
              <w:sz w:val="16"/>
            </w:rPr>
            <w:t>__________________________________</w:t>
          </w:r>
          <w:r>
            <w:rPr>
              <w:rFonts w:ascii="Arial" w:hAnsi="Arial" w:cs="Arial"/>
              <w:i/>
              <w:iCs/>
              <w:sz w:val="14"/>
            </w:rPr>
            <w:t>_</w:t>
          </w:r>
        </w:p>
      </w:tc>
    </w:tr>
    <w:tr w:rsidR="007F2C2D" w14:paraId="6F622591" w14:textId="77777777">
      <w:trPr>
        <w:trHeight w:val="227"/>
      </w:trPr>
      <w:tc>
        <w:tcPr>
          <w:tcW w:w="3060" w:type="dxa"/>
        </w:tcPr>
        <w:p w14:paraId="68999E0F" w14:textId="77777777" w:rsidR="007F2C2D" w:rsidRDefault="007F2C2D" w:rsidP="007F2C2D">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68518ECC" w14:textId="77777777" w:rsidR="007F2C2D" w:rsidRDefault="007F2C2D" w:rsidP="007F2C2D">
          <w:pPr>
            <w:pStyle w:val="Fuzeile"/>
            <w:ind w:right="360"/>
            <w:rPr>
              <w:rFonts w:ascii="Arial" w:hAnsi="Arial" w:cs="Arial"/>
              <w:b/>
              <w:bCs/>
              <w:i/>
              <w:iCs/>
              <w:sz w:val="16"/>
            </w:rPr>
          </w:pPr>
          <w:r>
            <w:rPr>
              <w:rFonts w:ascii="Arial" w:hAnsi="Arial" w:cs="Arial"/>
              <w:b/>
              <w:bCs/>
              <w:i/>
              <w:iCs/>
              <w:sz w:val="16"/>
            </w:rPr>
            <w:t>Unterschrift des Kunden</w:t>
          </w:r>
        </w:p>
        <w:p w14:paraId="1BE010C9" w14:textId="77777777" w:rsidR="00090E39" w:rsidRDefault="004D505C"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c>
        <w:tcPr>
          <w:tcW w:w="3605" w:type="dxa"/>
        </w:tcPr>
        <w:p w14:paraId="7DF0BF57" w14:textId="77777777" w:rsidR="007F2C2D" w:rsidRDefault="007F2C2D" w:rsidP="007F2C2D">
          <w:pPr>
            <w:pStyle w:val="Fuzeile"/>
            <w:ind w:right="360"/>
            <w:rPr>
              <w:rFonts w:ascii="Arial" w:hAnsi="Arial" w:cs="Arial"/>
              <w:b/>
              <w:bCs/>
              <w:i/>
              <w:iCs/>
              <w:sz w:val="16"/>
            </w:rPr>
          </w:pPr>
          <w:r>
            <w:rPr>
              <w:rFonts w:ascii="Arial" w:hAnsi="Arial" w:cs="Arial"/>
              <w:b/>
              <w:bCs/>
              <w:i/>
              <w:iCs/>
              <w:sz w:val="16"/>
            </w:rPr>
            <w:t>Unterschrift des Monteurs</w:t>
          </w:r>
        </w:p>
        <w:p w14:paraId="17E96205" w14:textId="77777777" w:rsidR="00090E39" w:rsidRDefault="004D505C"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r>
  </w:tbl>
  <w:p w14:paraId="23481E05" w14:textId="77777777" w:rsidR="007F2C2D" w:rsidRPr="002874BB" w:rsidRDefault="007F2C2D" w:rsidP="007F2C2D">
    <w:pPr>
      <w:rPr>
        <w:sz w:val="16"/>
      </w:rPr>
    </w:pPr>
  </w:p>
  <w:p w14:paraId="20B4607D" w14:textId="4595C0D5" w:rsidR="007F2C2D" w:rsidRPr="00980FB3" w:rsidRDefault="007F2C2D" w:rsidP="007F2C2D">
    <w:pPr>
      <w:jc w:val="right"/>
      <w:rPr>
        <w:b/>
        <w:sz w:val="20"/>
        <w:szCs w:val="20"/>
        <w:lang w:val="de-DE"/>
      </w:rPr>
    </w:pP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sidR="00D740A7">
      <w:rPr>
        <w:b/>
        <w:noProof/>
        <w:sz w:val="20"/>
        <w:szCs w:val="20"/>
        <w:lang w:val="de-DE"/>
      </w:rPr>
      <w:t>ELSA_Servicebericht_elektro_V2025-07-22.docx</w:t>
    </w:r>
    <w:r w:rsidRPr="00A26B97">
      <w:rPr>
        <w:b/>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79C0" w14:textId="77777777" w:rsidR="004E46E4" w:rsidRPr="00164A0A" w:rsidRDefault="004E46E4" w:rsidP="0029127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2EDD7725" w14:textId="77777777" w:rsidR="004E46E4" w:rsidRPr="00996157" w:rsidRDefault="004E46E4" w:rsidP="0029127D">
    <w:pPr>
      <w:jc w:val="left"/>
      <w:rPr>
        <w:sz w:val="16"/>
      </w:rPr>
    </w:pPr>
    <w:r w:rsidRPr="00996157">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 Die letzte Abfahrt des Einsatzes wird, wenn nötig, der tatsächlichen Fahrzeit und der gefahrenen Kilometer korrigiert. Ü-Std. werden nach der achten Arbeitsstunde mit einem Aufschlag von 25% verrechnet.</w:t>
    </w:r>
  </w:p>
  <w:p w14:paraId="0130895B" w14:textId="731857E0" w:rsidR="004E46E4" w:rsidRPr="00811CA8" w:rsidRDefault="004E46E4" w:rsidP="00CF3C40">
    <w:pPr>
      <w:tabs>
        <w:tab w:val="right" w:pos="9746"/>
      </w:tabs>
      <w:jc w:val="left"/>
      <w:rPr>
        <w:sz w:val="10"/>
      </w:rPr>
    </w:pPr>
    <w:r w:rsidRPr="00811CA8">
      <w:rPr>
        <w:sz w:val="16"/>
      </w:rPr>
      <w:t>Newsletter: Der Kunde wird auf die jederzeitige Widerrufsmöglichkeit seiner freiwilligen Einwilligung nach §13 TMG II &amp; III hingewiesen.</w:t>
    </w:r>
    <w:r w:rsidR="00CF3C40">
      <w:rPr>
        <w:sz w:val="16"/>
      </w:rPr>
      <w:tab/>
    </w:r>
  </w:p>
  <w:p w14:paraId="3E122367" w14:textId="77777777" w:rsidR="004E46E4" w:rsidRDefault="004E46E4" w:rsidP="004E46E4">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4E46E4" w14:paraId="43DE8790" w14:textId="77777777" w:rsidTr="00E67A5D">
      <w:trPr>
        <w:trHeight w:val="57"/>
      </w:trPr>
      <w:tc>
        <w:tcPr>
          <w:tcW w:w="3070" w:type="dxa"/>
          <w:gridSpan w:val="2"/>
        </w:tcPr>
        <w:p w14:paraId="58E4FADD" w14:textId="77777777" w:rsidR="004E46E4" w:rsidRDefault="004E46E4" w:rsidP="004E46E4">
          <w:pPr>
            <w:pStyle w:val="Kopfzeile"/>
            <w:tabs>
              <w:tab w:val="clear" w:pos="4536"/>
              <w:tab w:val="clear" w:pos="9072"/>
            </w:tabs>
            <w:rPr>
              <w:rFonts w:ascii="Arial" w:hAnsi="Arial" w:cs="Arial"/>
              <w:i/>
              <w:iCs/>
              <w:sz w:val="14"/>
            </w:rPr>
          </w:pPr>
        </w:p>
      </w:tc>
      <w:tc>
        <w:tcPr>
          <w:tcW w:w="3594" w:type="dxa"/>
          <w:vAlign w:val="bottom"/>
        </w:tcPr>
        <w:p w14:paraId="6378CA6C" w14:textId="77777777" w:rsidR="004E46E4" w:rsidRDefault="004E46E4" w:rsidP="004E46E4">
          <w:pPr>
            <w:pStyle w:val="Kopfzeile"/>
            <w:tabs>
              <w:tab w:val="clear" w:pos="4536"/>
              <w:tab w:val="clear" w:pos="9072"/>
            </w:tabs>
            <w:rPr>
              <w:rFonts w:ascii="Arial" w:hAnsi="Arial" w:cs="Arial"/>
              <w:i/>
              <w:iCs/>
              <w:sz w:val="14"/>
            </w:rPr>
          </w:pPr>
        </w:p>
      </w:tc>
      <w:tc>
        <w:tcPr>
          <w:tcW w:w="3605" w:type="dxa"/>
          <w:vAlign w:val="bottom"/>
        </w:tcPr>
        <w:p w14:paraId="2BFA7EC8" w14:textId="77777777" w:rsidR="004E46E4" w:rsidRDefault="004E46E4" w:rsidP="004E46E4">
          <w:pPr>
            <w:pStyle w:val="Kopfzeile"/>
            <w:tabs>
              <w:tab w:val="clear" w:pos="4536"/>
              <w:tab w:val="clear" w:pos="9072"/>
            </w:tabs>
            <w:rPr>
              <w:rFonts w:ascii="Arial" w:hAnsi="Arial" w:cs="Arial"/>
              <w:i/>
              <w:iCs/>
              <w:sz w:val="14"/>
            </w:rPr>
          </w:pPr>
        </w:p>
      </w:tc>
    </w:tr>
    <w:tr w:rsidR="004E46E4" w14:paraId="75CBC5FC" w14:textId="77777777" w:rsidTr="00E67A5D">
      <w:trPr>
        <w:trHeight w:val="57"/>
      </w:trPr>
      <w:tc>
        <w:tcPr>
          <w:tcW w:w="3070" w:type="dxa"/>
          <w:gridSpan w:val="2"/>
        </w:tcPr>
        <w:p w14:paraId="4B036F09" w14:textId="77777777" w:rsidR="004E46E4" w:rsidRDefault="004E46E4" w:rsidP="004E46E4">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5DC7904C" w14:textId="77777777" w:rsidR="004E46E4" w:rsidRDefault="004E46E4" w:rsidP="004E46E4">
          <w:pPr>
            <w:pStyle w:val="Kopfzeile"/>
            <w:tabs>
              <w:tab w:val="clear" w:pos="4536"/>
              <w:tab w:val="clear" w:pos="9072"/>
            </w:tabs>
            <w:rPr>
              <w:rFonts w:ascii="Arial" w:hAnsi="Arial" w:cs="Arial"/>
              <w:b/>
              <w:bCs/>
              <w:i/>
              <w:iCs/>
              <w:sz w:val="16"/>
            </w:rPr>
          </w:pPr>
        </w:p>
      </w:tc>
      <w:tc>
        <w:tcPr>
          <w:tcW w:w="3605" w:type="dxa"/>
          <w:vAlign w:val="bottom"/>
        </w:tcPr>
        <w:p w14:paraId="4BF7A041" w14:textId="77777777" w:rsidR="004E46E4" w:rsidRDefault="004E46E4" w:rsidP="004E46E4">
          <w:pPr>
            <w:pStyle w:val="Kopfzeile"/>
            <w:tabs>
              <w:tab w:val="clear" w:pos="4536"/>
              <w:tab w:val="clear" w:pos="9072"/>
            </w:tabs>
            <w:rPr>
              <w:rFonts w:ascii="Arial" w:hAnsi="Arial" w:cs="Arial"/>
              <w:b/>
              <w:bCs/>
              <w:i/>
              <w:iCs/>
              <w:sz w:val="16"/>
            </w:rPr>
          </w:pPr>
        </w:p>
      </w:tc>
    </w:tr>
    <w:tr w:rsidR="004E46E4" w14:paraId="50D7F623" w14:textId="77777777" w:rsidTr="00E67A5D">
      <w:trPr>
        <w:trHeight w:val="57"/>
      </w:trPr>
      <w:tc>
        <w:tcPr>
          <w:tcW w:w="3060" w:type="dxa"/>
          <w:vAlign w:val="bottom"/>
        </w:tcPr>
        <w:p w14:paraId="257755BA" w14:textId="4D386681" w:rsidR="004E46E4" w:rsidRPr="00170349" w:rsidRDefault="004E46E4" w:rsidP="004E46E4">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sidR="00D740A7">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6E2079BD" w14:textId="77777777" w:rsidR="004E46E4" w:rsidRDefault="004E46E4" w:rsidP="004E46E4">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6EEB3833" w14:textId="77777777" w:rsidR="004E46E4" w:rsidRDefault="004E46E4" w:rsidP="004E46E4">
          <w:pPr>
            <w:pStyle w:val="Fuzeile"/>
            <w:ind w:right="360"/>
            <w:rPr>
              <w:rFonts w:ascii="Arial" w:hAnsi="Arial" w:cs="Arial"/>
              <w:b/>
              <w:bCs/>
              <w:sz w:val="16"/>
            </w:rPr>
          </w:pPr>
          <w:r>
            <w:rPr>
              <w:rFonts w:ascii="Arial" w:hAnsi="Arial" w:cs="Arial"/>
              <w:b/>
              <w:bCs/>
              <w:sz w:val="16"/>
            </w:rPr>
            <w:t>__________________________________</w:t>
          </w:r>
        </w:p>
      </w:tc>
    </w:tr>
    <w:tr w:rsidR="004E46E4" w14:paraId="387E19BB" w14:textId="77777777" w:rsidTr="00E67A5D">
      <w:trPr>
        <w:trHeight w:val="57"/>
      </w:trPr>
      <w:tc>
        <w:tcPr>
          <w:tcW w:w="3060" w:type="dxa"/>
        </w:tcPr>
        <w:p w14:paraId="080A6F11" w14:textId="77777777" w:rsidR="004E46E4" w:rsidRDefault="004E46E4" w:rsidP="004E46E4">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13538432" w14:textId="77777777" w:rsidR="004E46E4" w:rsidRDefault="004E46E4" w:rsidP="004E46E4">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p w14:paraId="06031B4E" w14:textId="77777777" w:rsidR="004E46E4" w:rsidRDefault="004E46E4" w:rsidP="004E46E4">
          <w:pPr>
            <w:pStyle w:val="Fuzeile"/>
            <w:ind w:right="360"/>
            <w:rPr>
              <w:rFonts w:ascii="Arial" w:hAnsi="Arial" w:cs="Arial"/>
              <w:b/>
              <w:bCs/>
              <w:i/>
              <w:iCs/>
              <w:sz w:val="16"/>
            </w:rPr>
          </w:pPr>
        </w:p>
      </w:tc>
      <w:tc>
        <w:tcPr>
          <w:tcW w:w="3605" w:type="dxa"/>
        </w:tcPr>
        <w:p w14:paraId="403B2819" w14:textId="77777777" w:rsidR="004E46E4" w:rsidRDefault="004E46E4" w:rsidP="004E46E4">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tc>
    </w:tr>
  </w:tbl>
  <w:p w14:paraId="3AFA4EE3" w14:textId="1A11E4C6" w:rsidR="00CA6B8C" w:rsidRPr="00980FB3" w:rsidRDefault="00A17848" w:rsidP="00A17848">
    <w:pPr>
      <w:tabs>
        <w:tab w:val="left" w:pos="184"/>
        <w:tab w:val="right" w:pos="9746"/>
      </w:tabs>
      <w:jc w:val="left"/>
      <w:rPr>
        <w:b/>
        <w:sz w:val="20"/>
        <w:szCs w:val="20"/>
        <w:lang w:val="de-DE"/>
      </w:rPr>
    </w:pPr>
    <w:r w:rsidRPr="00980FB3">
      <w:rPr>
        <w:b/>
        <w:sz w:val="20"/>
        <w:szCs w:val="20"/>
        <w:lang w:val="de-DE"/>
      </w:rPr>
      <w:tab/>
    </w:r>
    <w:r w:rsidR="0085345D" w:rsidRPr="00980FB3">
      <w:rPr>
        <w:b/>
        <w:sz w:val="14"/>
        <w:szCs w:val="20"/>
        <w:lang w:val="de-DE"/>
      </w:rPr>
      <w:t>V</w:t>
    </w:r>
    <w:r w:rsidR="00D64D33">
      <w:rPr>
        <w:b/>
        <w:sz w:val="14"/>
        <w:szCs w:val="20"/>
        <w:lang w:val="de-DE"/>
      </w:rPr>
      <w:t>202</w:t>
    </w:r>
    <w:r w:rsidR="00B4274C">
      <w:rPr>
        <w:b/>
        <w:sz w:val="14"/>
        <w:szCs w:val="20"/>
        <w:lang w:val="de-DE"/>
      </w:rPr>
      <w:t>5-02-01</w:t>
    </w:r>
    <w:r w:rsidRPr="00980FB3">
      <w:rPr>
        <w:b/>
        <w:sz w:val="20"/>
        <w:szCs w:val="20"/>
        <w:lang w:val="de-DE"/>
      </w:rPr>
      <w:tab/>
    </w:r>
    <w:r w:rsidR="00CA6B8C" w:rsidRPr="00A26B97">
      <w:rPr>
        <w:b/>
        <w:sz w:val="20"/>
        <w:szCs w:val="20"/>
      </w:rPr>
      <w:fldChar w:fldCharType="begin"/>
    </w:r>
    <w:r w:rsidR="00CA6B8C" w:rsidRPr="00980FB3">
      <w:rPr>
        <w:b/>
        <w:sz w:val="20"/>
        <w:szCs w:val="20"/>
        <w:lang w:val="de-DE"/>
      </w:rPr>
      <w:instrText xml:space="preserve"> FILENAME  \* FirstCap  \* MERGEFORMAT </w:instrText>
    </w:r>
    <w:r w:rsidR="00CA6B8C" w:rsidRPr="00A26B97">
      <w:rPr>
        <w:b/>
        <w:sz w:val="20"/>
        <w:szCs w:val="20"/>
      </w:rPr>
      <w:fldChar w:fldCharType="separate"/>
    </w:r>
    <w:r w:rsidR="00D740A7">
      <w:rPr>
        <w:b/>
        <w:noProof/>
        <w:sz w:val="20"/>
        <w:szCs w:val="20"/>
        <w:lang w:val="de-DE"/>
      </w:rPr>
      <w:t>ELSA_Servicebericht_elektro_V2025-07-22.docx</w:t>
    </w:r>
    <w:r w:rsidR="00CA6B8C" w:rsidRPr="00A26B97">
      <w:rPr>
        <w:b/>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43EB" w14:textId="77777777" w:rsidR="00394CAF" w:rsidRPr="00164A0A" w:rsidRDefault="00394CAF" w:rsidP="00AB26DB">
    <w:pPr>
      <w:pStyle w:val="Kopfzeile"/>
      <w:tabs>
        <w:tab w:val="clear" w:pos="4536"/>
        <w:tab w:val="clear" w:pos="9072"/>
      </w:tabs>
      <w:ind w:firstLine="426"/>
      <w:jc w:val="left"/>
      <w:rPr>
        <w:rFonts w:ascii="Arial" w:hAnsi="Arial" w:cs="Arial"/>
        <w:i/>
        <w:iCs/>
        <w:sz w:val="18"/>
      </w:rPr>
    </w:pPr>
    <w:r w:rsidRPr="00164A0A">
      <w:rPr>
        <w:rFonts w:ascii="Arial" w:hAnsi="Arial" w:cs="Arial"/>
        <w:b/>
        <w:bCs/>
        <w:i/>
        <w:iCs/>
        <w:sz w:val="18"/>
      </w:rPr>
      <w:t>Bescheinigung des Auftraggebers</w:t>
    </w:r>
  </w:p>
  <w:p w14:paraId="2EDC4C43" w14:textId="77777777" w:rsidR="00394CAF" w:rsidRDefault="00394CAF" w:rsidP="00AB26DB">
    <w:pPr>
      <w:ind w:left="426"/>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54668187" w14:textId="77777777" w:rsidR="00394CAF" w:rsidRPr="00811CA8" w:rsidRDefault="00394CAF" w:rsidP="00AB26DB">
    <w:pPr>
      <w:ind w:firstLine="426"/>
      <w:jc w:val="left"/>
      <w:rPr>
        <w:sz w:val="10"/>
      </w:rPr>
    </w:pPr>
    <w:r w:rsidRPr="00811CA8">
      <w:rPr>
        <w:sz w:val="16"/>
      </w:rPr>
      <w:t>Newsletter: Der Kunde wird auf die jederzeitige Widerrufsmöglichkeit seiner freiwilligen Einwilligung nach §13 TMG II &amp; III hingewiesen.</w:t>
    </w:r>
  </w:p>
  <w:p w14:paraId="7B83F40D" w14:textId="77777777" w:rsidR="00394CAF" w:rsidRDefault="00394CAF" w:rsidP="00394CAF">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394CAF" w14:paraId="191D85CD" w14:textId="77777777" w:rsidTr="00E67A5D">
      <w:trPr>
        <w:trHeight w:val="57"/>
      </w:trPr>
      <w:tc>
        <w:tcPr>
          <w:tcW w:w="3070" w:type="dxa"/>
          <w:gridSpan w:val="2"/>
        </w:tcPr>
        <w:p w14:paraId="10369907" w14:textId="77777777" w:rsidR="00394CAF" w:rsidRDefault="00394CAF" w:rsidP="00394CAF">
          <w:pPr>
            <w:pStyle w:val="Kopfzeile"/>
            <w:tabs>
              <w:tab w:val="clear" w:pos="4536"/>
              <w:tab w:val="clear" w:pos="9072"/>
            </w:tabs>
            <w:rPr>
              <w:rFonts w:ascii="Arial" w:hAnsi="Arial" w:cs="Arial"/>
              <w:i/>
              <w:iCs/>
              <w:sz w:val="14"/>
            </w:rPr>
          </w:pPr>
        </w:p>
      </w:tc>
      <w:tc>
        <w:tcPr>
          <w:tcW w:w="3594" w:type="dxa"/>
          <w:vAlign w:val="bottom"/>
        </w:tcPr>
        <w:p w14:paraId="1999503A" w14:textId="77777777" w:rsidR="00394CAF" w:rsidRDefault="00394CAF" w:rsidP="00394CAF">
          <w:pPr>
            <w:pStyle w:val="Kopfzeile"/>
            <w:tabs>
              <w:tab w:val="clear" w:pos="4536"/>
              <w:tab w:val="clear" w:pos="9072"/>
            </w:tabs>
            <w:rPr>
              <w:rFonts w:ascii="Arial" w:hAnsi="Arial" w:cs="Arial"/>
              <w:i/>
              <w:iCs/>
              <w:sz w:val="14"/>
            </w:rPr>
          </w:pPr>
        </w:p>
      </w:tc>
      <w:tc>
        <w:tcPr>
          <w:tcW w:w="3605" w:type="dxa"/>
          <w:vAlign w:val="bottom"/>
        </w:tcPr>
        <w:p w14:paraId="29A77AC4" w14:textId="77777777" w:rsidR="00394CAF" w:rsidRDefault="00394CAF" w:rsidP="00394CAF">
          <w:pPr>
            <w:pStyle w:val="Kopfzeile"/>
            <w:tabs>
              <w:tab w:val="clear" w:pos="4536"/>
              <w:tab w:val="clear" w:pos="9072"/>
            </w:tabs>
            <w:rPr>
              <w:rFonts w:ascii="Arial" w:hAnsi="Arial" w:cs="Arial"/>
              <w:i/>
              <w:iCs/>
              <w:sz w:val="14"/>
            </w:rPr>
          </w:pPr>
        </w:p>
      </w:tc>
    </w:tr>
    <w:tr w:rsidR="00394CAF" w14:paraId="23495BDA" w14:textId="77777777" w:rsidTr="00E67A5D">
      <w:trPr>
        <w:trHeight w:val="57"/>
      </w:trPr>
      <w:tc>
        <w:tcPr>
          <w:tcW w:w="3070" w:type="dxa"/>
          <w:gridSpan w:val="2"/>
        </w:tcPr>
        <w:p w14:paraId="1CA2BFB9" w14:textId="77777777" w:rsidR="00394CAF" w:rsidRDefault="00394CAF" w:rsidP="00394CAF">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2AA1E32A" w14:textId="77777777" w:rsidR="00394CAF" w:rsidRDefault="00394CAF" w:rsidP="00394CAF">
          <w:pPr>
            <w:pStyle w:val="Kopfzeile"/>
            <w:tabs>
              <w:tab w:val="clear" w:pos="4536"/>
              <w:tab w:val="clear" w:pos="9072"/>
            </w:tabs>
            <w:rPr>
              <w:rFonts w:ascii="Arial" w:hAnsi="Arial" w:cs="Arial"/>
              <w:b/>
              <w:bCs/>
              <w:i/>
              <w:iCs/>
              <w:sz w:val="16"/>
            </w:rPr>
          </w:pPr>
        </w:p>
      </w:tc>
      <w:tc>
        <w:tcPr>
          <w:tcW w:w="3605" w:type="dxa"/>
          <w:vAlign w:val="bottom"/>
        </w:tcPr>
        <w:p w14:paraId="1F949CA0" w14:textId="77777777" w:rsidR="00394CAF" w:rsidRDefault="00394CAF" w:rsidP="00394CAF">
          <w:pPr>
            <w:pStyle w:val="Kopfzeile"/>
            <w:tabs>
              <w:tab w:val="clear" w:pos="4536"/>
              <w:tab w:val="clear" w:pos="9072"/>
            </w:tabs>
            <w:rPr>
              <w:rFonts w:ascii="Arial" w:hAnsi="Arial" w:cs="Arial"/>
              <w:b/>
              <w:bCs/>
              <w:i/>
              <w:iCs/>
              <w:sz w:val="16"/>
            </w:rPr>
          </w:pPr>
        </w:p>
      </w:tc>
    </w:tr>
    <w:tr w:rsidR="00394CAF" w14:paraId="295CA8A5" w14:textId="77777777" w:rsidTr="00E67A5D">
      <w:trPr>
        <w:trHeight w:val="57"/>
      </w:trPr>
      <w:tc>
        <w:tcPr>
          <w:tcW w:w="3060" w:type="dxa"/>
          <w:vAlign w:val="bottom"/>
        </w:tcPr>
        <w:p w14:paraId="505576BD" w14:textId="653C61D6" w:rsidR="00394CAF" w:rsidRPr="00170349" w:rsidRDefault="00394CAF" w:rsidP="00394CAF">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sidR="00D740A7">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79B90181" w14:textId="77777777" w:rsidR="00394CAF" w:rsidRDefault="00394CAF" w:rsidP="00394CAF">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497BB1B1" w14:textId="77777777" w:rsidR="00394CAF" w:rsidRDefault="00394CAF" w:rsidP="00394CAF">
          <w:pPr>
            <w:pStyle w:val="Fuzeile"/>
            <w:ind w:right="360"/>
            <w:rPr>
              <w:rFonts w:ascii="Arial" w:hAnsi="Arial" w:cs="Arial"/>
              <w:b/>
              <w:bCs/>
              <w:sz w:val="16"/>
            </w:rPr>
          </w:pPr>
          <w:r>
            <w:rPr>
              <w:rFonts w:ascii="Arial" w:hAnsi="Arial" w:cs="Arial"/>
              <w:b/>
              <w:bCs/>
              <w:sz w:val="16"/>
            </w:rPr>
            <w:t>__________________________________</w:t>
          </w:r>
        </w:p>
      </w:tc>
    </w:tr>
    <w:tr w:rsidR="00394CAF" w14:paraId="11CF00F3" w14:textId="77777777" w:rsidTr="00E67A5D">
      <w:trPr>
        <w:trHeight w:val="57"/>
      </w:trPr>
      <w:tc>
        <w:tcPr>
          <w:tcW w:w="3060" w:type="dxa"/>
        </w:tcPr>
        <w:p w14:paraId="62BE9782" w14:textId="77777777" w:rsidR="00394CAF" w:rsidRDefault="00394CAF" w:rsidP="00394CAF">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44C740B3" w14:textId="77777777" w:rsidR="00394CAF" w:rsidRDefault="00394CAF" w:rsidP="00394CAF">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1</w:t>
          </w:r>
          <w:r w:rsidRPr="005A6C2B">
            <w:rPr>
              <w:rFonts w:ascii="Arial" w:hAnsi="Arial" w:cs="Arial"/>
              <w:b/>
              <w:bCs/>
              <w:i/>
              <w:iCs/>
              <w:color w:val="FFFFFF" w:themeColor="background1"/>
              <w:sz w:val="16"/>
            </w:rPr>
            <w:fldChar w:fldCharType="end"/>
          </w:r>
        </w:p>
        <w:p w14:paraId="2B09F124" w14:textId="77777777" w:rsidR="00394CAF" w:rsidRDefault="00394CAF" w:rsidP="00394CAF">
          <w:pPr>
            <w:pStyle w:val="Fuzeile"/>
            <w:ind w:right="360"/>
            <w:rPr>
              <w:rFonts w:ascii="Arial" w:hAnsi="Arial" w:cs="Arial"/>
              <w:b/>
              <w:bCs/>
              <w:i/>
              <w:iCs/>
              <w:sz w:val="16"/>
            </w:rPr>
          </w:pPr>
        </w:p>
      </w:tc>
      <w:tc>
        <w:tcPr>
          <w:tcW w:w="3605" w:type="dxa"/>
        </w:tcPr>
        <w:p w14:paraId="3774AAF3" w14:textId="77777777" w:rsidR="00394CAF" w:rsidRDefault="00394CAF" w:rsidP="00394CAF">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1</w:t>
          </w:r>
          <w:r w:rsidRPr="005A6C2B">
            <w:rPr>
              <w:rFonts w:ascii="Arial" w:hAnsi="Arial" w:cs="Arial"/>
              <w:b/>
              <w:bCs/>
              <w:i/>
              <w:iCs/>
              <w:color w:val="FFFFFF" w:themeColor="background1"/>
              <w:sz w:val="16"/>
            </w:rPr>
            <w:fldChar w:fldCharType="end"/>
          </w:r>
        </w:p>
      </w:tc>
    </w:tr>
  </w:tbl>
  <w:p w14:paraId="2809D0C1" w14:textId="1552E2AF" w:rsidR="00085545" w:rsidRPr="00980FB3" w:rsidRDefault="00085545" w:rsidP="00A17848">
    <w:pPr>
      <w:tabs>
        <w:tab w:val="left" w:pos="184"/>
        <w:tab w:val="right" w:pos="9746"/>
      </w:tabs>
      <w:jc w:val="left"/>
      <w:rPr>
        <w:b/>
        <w:sz w:val="20"/>
        <w:szCs w:val="20"/>
        <w:lang w:val="de-DE"/>
      </w:rPr>
    </w:pPr>
    <w:r w:rsidRPr="00980FB3">
      <w:rPr>
        <w:b/>
        <w:sz w:val="20"/>
        <w:szCs w:val="20"/>
        <w:lang w:val="de-DE"/>
      </w:rPr>
      <w:tab/>
    </w:r>
    <w:r w:rsidRPr="00980FB3">
      <w:rPr>
        <w:b/>
        <w:sz w:val="14"/>
        <w:szCs w:val="20"/>
        <w:lang w:val="de-DE"/>
      </w:rPr>
      <w:t>V</w:t>
    </w:r>
    <w:r>
      <w:rPr>
        <w:b/>
        <w:sz w:val="14"/>
        <w:szCs w:val="20"/>
        <w:lang w:val="de-DE"/>
      </w:rPr>
      <w:t>202</w:t>
    </w:r>
    <w:r w:rsidR="00CE3258">
      <w:rPr>
        <w:b/>
        <w:sz w:val="14"/>
        <w:szCs w:val="20"/>
        <w:lang w:val="de-DE"/>
      </w:rPr>
      <w:t>5-07-11</w:t>
    </w:r>
    <w:r w:rsidRPr="00980FB3">
      <w:rPr>
        <w:b/>
        <w:sz w:val="20"/>
        <w:szCs w:val="20"/>
        <w:lang w:val="de-DE"/>
      </w:rPr>
      <w:tab/>
    </w: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sidR="00D740A7">
      <w:rPr>
        <w:b/>
        <w:noProof/>
        <w:sz w:val="20"/>
        <w:szCs w:val="20"/>
        <w:lang w:val="de-DE"/>
      </w:rPr>
      <w:t>ELSA_Servicebericht_elektro_V2025-07-22.docx</w:t>
    </w:r>
    <w:r w:rsidRPr="00A26B97">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077F4" w14:textId="77777777" w:rsidR="00A66599" w:rsidRDefault="00A66599" w:rsidP="00280147">
      <w:r>
        <w:separator/>
      </w:r>
    </w:p>
  </w:footnote>
  <w:footnote w:type="continuationSeparator" w:id="0">
    <w:p w14:paraId="2EEF4E70" w14:textId="77777777" w:rsidR="00A66599" w:rsidRDefault="00A66599" w:rsidP="00280147">
      <w:r>
        <w:continuationSeparator/>
      </w:r>
    </w:p>
  </w:footnote>
  <w:footnote w:type="continuationNotice" w:id="1">
    <w:p w14:paraId="135425C1" w14:textId="77777777" w:rsidR="00A66599" w:rsidRDefault="00A665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A9E7" w14:textId="77777777" w:rsidR="00385C9A" w:rsidRPr="00457F46" w:rsidRDefault="00385C9A" w:rsidP="007F2C2D">
    <w:pPr>
      <w:ind w:left="4248" w:firstLine="708"/>
      <w:jc w:val="both"/>
    </w:pPr>
    <w:r>
      <w:rPr>
        <w:noProof/>
        <w:lang w:val="de-DE" w:eastAsia="de-DE"/>
      </w:rPr>
      <w:drawing>
        <wp:anchor distT="0" distB="0" distL="114300" distR="114300" simplePos="0" relativeHeight="251660290" behindDoc="1" locked="0" layoutInCell="1" allowOverlap="1" wp14:anchorId="1BD0E0EF" wp14:editId="3751FF6D">
          <wp:simplePos x="0" y="0"/>
          <wp:positionH relativeFrom="column">
            <wp:posOffset>12700</wp:posOffset>
          </wp:positionH>
          <wp:positionV relativeFrom="paragraph">
            <wp:posOffset>-93345</wp:posOffset>
          </wp:positionV>
          <wp:extent cx="2120900" cy="1056005"/>
          <wp:effectExtent l="0" t="0" r="0" b="0"/>
          <wp:wrapTight wrapText="bothSides">
            <wp:wrapPolygon edited="0">
              <wp:start x="0" y="0"/>
              <wp:lineTo x="0" y="21041"/>
              <wp:lineTo x="21341" y="21041"/>
              <wp:lineTo x="21341" y="0"/>
              <wp:lineTo x="0" y="0"/>
            </wp:wrapPolygon>
          </wp:wrapTight>
          <wp:docPr id="1073089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900" cy="105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39B7">
      <w:rPr>
        <w:b/>
        <w:sz w:val="20"/>
        <w:szCs w:val="20"/>
        <w:lang w:val="de-DE"/>
      </w:rPr>
      <w:t>ELSA cnc service GmbH</w:t>
    </w:r>
    <w:r w:rsidRPr="001039B7">
      <w:rPr>
        <w:b/>
        <w:sz w:val="20"/>
        <w:szCs w:val="20"/>
        <w:lang w:val="de-DE"/>
      </w:rPr>
      <w:tab/>
    </w:r>
    <w:r w:rsidRPr="001039B7">
      <w:rPr>
        <w:b/>
        <w:sz w:val="20"/>
        <w:szCs w:val="20"/>
        <w:lang w:val="de-DE"/>
      </w:rPr>
      <w:tab/>
    </w:r>
    <w:r w:rsidRPr="001039B7">
      <w:rPr>
        <w:b/>
        <w:sz w:val="20"/>
        <w:szCs w:val="20"/>
        <w:lang w:val="de-DE"/>
      </w:rPr>
      <w:tab/>
    </w:r>
    <w:r w:rsidRPr="001039B7">
      <w:rPr>
        <w:b/>
        <w:sz w:val="20"/>
        <w:szCs w:val="20"/>
        <w:lang w:val="de-DE"/>
      </w:rPr>
      <w:tab/>
      <w:t xml:space="preserve">                </w:t>
    </w:r>
  </w:p>
  <w:p w14:paraId="0A83CC5A" w14:textId="77777777" w:rsidR="00385C9A" w:rsidRPr="00A26B97" w:rsidRDefault="00385C9A" w:rsidP="007F2C2D">
    <w:pPr>
      <w:ind w:left="4248" w:firstLine="708"/>
      <w:jc w:val="both"/>
      <w:rPr>
        <w:sz w:val="20"/>
        <w:szCs w:val="20"/>
      </w:rPr>
    </w:pPr>
    <w:r w:rsidRPr="00A26B97">
      <w:rPr>
        <w:sz w:val="20"/>
        <w:szCs w:val="20"/>
      </w:rPr>
      <w:t>• Adresse: Ismaninger Straße 4, 85609 Aschheim</w:t>
    </w:r>
  </w:p>
  <w:p w14:paraId="7D434C78" w14:textId="77777777" w:rsidR="00385C9A" w:rsidRPr="00A26B97" w:rsidRDefault="00385C9A" w:rsidP="007F2C2D">
    <w:pPr>
      <w:ind w:left="4248" w:firstLine="708"/>
      <w:jc w:val="both"/>
      <w:rPr>
        <w:sz w:val="20"/>
        <w:szCs w:val="20"/>
      </w:rPr>
    </w:pPr>
    <w:r>
      <w:rPr>
        <w:sz w:val="20"/>
        <w:szCs w:val="20"/>
      </w:rPr>
      <w:t>• Tel: +49 89 9033812</w:t>
    </w:r>
    <w:r>
      <w:rPr>
        <w:sz w:val="20"/>
        <w:szCs w:val="20"/>
      </w:rPr>
      <w:tab/>
      <w:t xml:space="preserve">        </w:t>
    </w:r>
    <w:r w:rsidRPr="00A26B97">
      <w:rPr>
        <w:sz w:val="20"/>
        <w:szCs w:val="20"/>
      </w:rPr>
      <w:t>• Fax:</w:t>
    </w:r>
    <w:r w:rsidRPr="00A26B97">
      <w:rPr>
        <w:sz w:val="21"/>
        <w:szCs w:val="21"/>
      </w:rPr>
      <w:t xml:space="preserve"> +49 89 9037115</w:t>
    </w:r>
  </w:p>
  <w:p w14:paraId="19D98524" w14:textId="77777777" w:rsidR="00385C9A" w:rsidRPr="00A26B97" w:rsidRDefault="00385C9A" w:rsidP="007F2C2D">
    <w:pPr>
      <w:ind w:left="4956"/>
      <w:jc w:val="both"/>
      <w:rPr>
        <w:sz w:val="20"/>
        <w:szCs w:val="20"/>
      </w:rPr>
    </w:pPr>
    <w:r w:rsidRPr="00A26B97">
      <w:rPr>
        <w:sz w:val="20"/>
        <w:szCs w:val="20"/>
      </w:rPr>
      <w:t xml:space="preserve">• E-Mail: </w:t>
    </w:r>
    <w:hyperlink r:id="rId2" w:history="1">
      <w:r w:rsidRPr="00817AF1">
        <w:rPr>
          <w:rStyle w:val="Hyperlink"/>
          <w:color w:val="auto"/>
          <w:sz w:val="20"/>
          <w:szCs w:val="20"/>
          <w:u w:val="none"/>
        </w:rPr>
        <w:t>info@elsa-service.de</w:t>
      </w:r>
    </w:hyperlink>
    <w:r>
      <w:rPr>
        <w:rStyle w:val="Hyperlink"/>
        <w:color w:val="auto"/>
        <w:sz w:val="20"/>
        <w:szCs w:val="20"/>
        <w:u w:val="none"/>
      </w:rPr>
      <w:t xml:space="preserve"> </w:t>
    </w:r>
    <w:r w:rsidRPr="00A26B97">
      <w:rPr>
        <w:sz w:val="20"/>
        <w:szCs w:val="20"/>
      </w:rPr>
      <w:t>•Web: www.elsa-service.de</w:t>
    </w:r>
  </w:p>
  <w:p w14:paraId="48D57F22" w14:textId="77777777" w:rsidR="00385C9A" w:rsidRDefault="00385C9A" w:rsidP="007F2C2D">
    <w:pPr>
      <w:pStyle w:val="Kopfzeile"/>
    </w:pPr>
  </w:p>
  <w:p w14:paraId="417B1903" w14:textId="77777777" w:rsidR="00385C9A" w:rsidRDefault="00385C9A">
    <w:pPr>
      <w:pStyle w:val="Kopfzeile"/>
    </w:pPr>
  </w:p>
  <w:p w14:paraId="2A7B63E1" w14:textId="77777777" w:rsidR="00385C9A" w:rsidRDefault="00385C9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8978" w14:textId="77777777" w:rsidR="00385C9A" w:rsidRPr="00180F18" w:rsidRDefault="00385C9A" w:rsidP="00180F18">
    <w:pPr>
      <w:pStyle w:val="Kopfzeile"/>
      <w:jc w:val="both"/>
      <w:rPr>
        <w:lang w:val="de-DE"/>
      </w:rPr>
    </w:pPr>
    <w:r>
      <w:rPr>
        <w:noProof/>
        <w:lang w:val="de-DE"/>
      </w:rPr>
      <mc:AlternateContent>
        <mc:Choice Requires="wps">
          <w:drawing>
            <wp:anchor distT="0" distB="0" distL="114300" distR="114300" simplePos="0" relativeHeight="251661314" behindDoc="0" locked="0" layoutInCell="1" allowOverlap="1" wp14:anchorId="5FC0C0D4" wp14:editId="00B262C1">
              <wp:simplePos x="0" y="0"/>
              <wp:positionH relativeFrom="column">
                <wp:posOffset>3266440</wp:posOffset>
              </wp:positionH>
              <wp:positionV relativeFrom="paragraph">
                <wp:posOffset>-560705</wp:posOffset>
              </wp:positionV>
              <wp:extent cx="5594985" cy="885825"/>
              <wp:effectExtent l="0" t="0" r="5715" b="9525"/>
              <wp:wrapNone/>
              <wp:docPr id="1035722331" name="Textfeld 1"/>
              <wp:cNvGraphicFramePr/>
              <a:graphic xmlns:a="http://schemas.openxmlformats.org/drawingml/2006/main">
                <a:graphicData uri="http://schemas.microsoft.com/office/word/2010/wordprocessingShape">
                  <wps:wsp>
                    <wps:cNvSpPr txBox="1"/>
                    <wps:spPr>
                      <a:xfrm>
                        <a:off x="0" y="0"/>
                        <a:ext cx="5594985" cy="885825"/>
                      </a:xfrm>
                      <a:prstGeom prst="rect">
                        <a:avLst/>
                      </a:prstGeom>
                      <a:solidFill>
                        <a:schemeClr val="lt1"/>
                      </a:solidFill>
                      <a:ln w="6350">
                        <a:noFill/>
                      </a:ln>
                    </wps:spPr>
                    <wps:txb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385C9A" w14:paraId="0FCDA7B1" w14:textId="77777777" w:rsidTr="00B66888">
                            <w:tc>
                              <w:tcPr>
                                <w:tcW w:w="5387" w:type="dxa"/>
                              </w:tcPr>
                              <w:p w14:paraId="7BA1F8AB" w14:textId="77777777" w:rsidR="00385C9A" w:rsidRDefault="00385C9A" w:rsidP="006A60D0">
                                <w:pPr>
                                  <w:tabs>
                                    <w:tab w:val="left" w:pos="2590"/>
                                    <w:tab w:val="center" w:pos="4536"/>
                                  </w:tabs>
                                  <w:jc w:val="left"/>
                                </w:pPr>
                                <w:r w:rsidRPr="001039B7">
                                  <w:rPr>
                                    <w:b/>
                                    <w:sz w:val="20"/>
                                    <w:szCs w:val="20"/>
                                    <w:lang w:val="de-DE"/>
                                  </w:rPr>
                                  <w:t>ELSA cnc service GmbH</w:t>
                                </w:r>
                              </w:p>
                            </w:tc>
                          </w:tr>
                          <w:tr w:rsidR="00385C9A" w14:paraId="234F9930" w14:textId="77777777" w:rsidTr="00B66888">
                            <w:tc>
                              <w:tcPr>
                                <w:tcW w:w="5387" w:type="dxa"/>
                              </w:tcPr>
                              <w:p w14:paraId="5FA6F69C" w14:textId="77777777" w:rsidR="00385C9A" w:rsidRDefault="00385C9A" w:rsidP="006A60D0">
                                <w:pPr>
                                  <w:jc w:val="left"/>
                                </w:pPr>
                                <w:r w:rsidRPr="00A04A10">
                                  <w:rPr>
                                    <w:sz w:val="20"/>
                                    <w:szCs w:val="20"/>
                                  </w:rPr>
                                  <w:t>Adresse: Ammerthalstraße 12, 85551 Kirchheim bei München</w:t>
                                </w:r>
                              </w:p>
                            </w:tc>
                          </w:tr>
                          <w:tr w:rsidR="00385C9A" w:rsidRPr="00A04A10" w14:paraId="0C22BBC0" w14:textId="77777777" w:rsidTr="006A60D0">
                            <w:tc>
                              <w:tcPr>
                                <w:tcW w:w="5387" w:type="dxa"/>
                              </w:tcPr>
                              <w:p w14:paraId="3FB48A19" w14:textId="77777777" w:rsidR="00385C9A" w:rsidRPr="00A04A10" w:rsidRDefault="00385C9A" w:rsidP="006A60D0">
                                <w:pPr>
                                  <w:tabs>
                                    <w:tab w:val="left" w:pos="3285"/>
                                  </w:tabs>
                                  <w:jc w:val="left"/>
                                  <w:rPr>
                                    <w:sz w:val="20"/>
                                    <w:szCs w:val="20"/>
                                  </w:rPr>
                                </w:pPr>
                                <w:r w:rsidRPr="00A04A10">
                                  <w:rPr>
                                    <w:sz w:val="20"/>
                                    <w:szCs w:val="20"/>
                                  </w:rPr>
                                  <w:t>Tel: +49 89 9033812</w:t>
                                </w:r>
                              </w:p>
                            </w:tc>
                          </w:tr>
                          <w:tr w:rsidR="00385C9A" w:rsidRPr="00A04A10" w14:paraId="503418F8" w14:textId="77777777" w:rsidTr="00B66888">
                            <w:tc>
                              <w:tcPr>
                                <w:tcW w:w="5387" w:type="dxa"/>
                              </w:tcPr>
                              <w:p w14:paraId="2B895FFC" w14:textId="77777777" w:rsidR="00385C9A" w:rsidRPr="00A04A10" w:rsidRDefault="00385C9A" w:rsidP="006A60D0">
                                <w:pPr>
                                  <w:tabs>
                                    <w:tab w:val="left" w:pos="2590"/>
                                    <w:tab w:val="center" w:pos="4536"/>
                                  </w:tabs>
                                  <w:jc w:val="left"/>
                                  <w:rPr>
                                    <w:sz w:val="20"/>
                                    <w:szCs w:val="20"/>
                                    <w:lang w:val="it-IT"/>
                                  </w:rPr>
                                </w:pPr>
                                <w:r w:rsidRPr="00A04A10">
                                  <w:rPr>
                                    <w:sz w:val="20"/>
                                    <w:szCs w:val="20"/>
                                    <w:lang w:val="it-IT"/>
                                  </w:rPr>
                                  <w:t>www.elsa-service.de</w:t>
                                </w:r>
                              </w:p>
                            </w:tc>
                          </w:tr>
                          <w:tr w:rsidR="00385C9A" w:rsidRPr="00C6168F" w14:paraId="16E731E1" w14:textId="77777777" w:rsidTr="00B66888">
                            <w:tc>
                              <w:tcPr>
                                <w:tcW w:w="5387" w:type="dxa"/>
                              </w:tcPr>
                              <w:p w14:paraId="79AEB470" w14:textId="77777777" w:rsidR="00385C9A" w:rsidRPr="00205014" w:rsidRDefault="00385C9A" w:rsidP="006A60D0">
                                <w:pPr>
                                  <w:tabs>
                                    <w:tab w:val="left" w:pos="2590"/>
                                    <w:tab w:val="center" w:pos="4536"/>
                                  </w:tabs>
                                  <w:jc w:val="left"/>
                                  <w:rPr>
                                    <w:lang w:val="it-IT"/>
                                  </w:rPr>
                                </w:pPr>
                                <w:r w:rsidRPr="00836400">
                                  <w:rPr>
                                    <w:sz w:val="20"/>
                                    <w:szCs w:val="20"/>
                                    <w:lang w:val="it-IT"/>
                                  </w:rPr>
                                  <w:t xml:space="preserve">E-Mail: </w:t>
                                </w:r>
                                <w:hyperlink r:id="rId1" w:history="1">
                                  <w:r w:rsidRPr="00D47694">
                                    <w:rPr>
                                      <w:rStyle w:val="Hyperlink"/>
                                      <w:sz w:val="20"/>
                                      <w:szCs w:val="20"/>
                                      <w:lang w:val="it-IT"/>
                                    </w:rPr>
                                    <w:t>info@elsa-service.de</w:t>
                                  </w:r>
                                </w:hyperlink>
                              </w:p>
                              <w:p w14:paraId="3E4D1E6E" w14:textId="77777777" w:rsidR="00385C9A" w:rsidRPr="00205014" w:rsidRDefault="00385C9A" w:rsidP="006A60D0">
                                <w:pPr>
                                  <w:tabs>
                                    <w:tab w:val="left" w:pos="2590"/>
                                    <w:tab w:val="center" w:pos="4536"/>
                                  </w:tabs>
                                  <w:jc w:val="left"/>
                                  <w:rPr>
                                    <w:lang w:val="it-IT"/>
                                  </w:rPr>
                                </w:pPr>
                              </w:p>
                              <w:p w14:paraId="2F95319C" w14:textId="77777777" w:rsidR="00385C9A" w:rsidRPr="00205014" w:rsidRDefault="00385C9A" w:rsidP="006A60D0">
                                <w:pPr>
                                  <w:tabs>
                                    <w:tab w:val="left" w:pos="2590"/>
                                    <w:tab w:val="center" w:pos="4536"/>
                                  </w:tabs>
                                  <w:jc w:val="left"/>
                                  <w:rPr>
                                    <w:lang w:val="it-IT"/>
                                  </w:rPr>
                                </w:pPr>
                              </w:p>
                              <w:p w14:paraId="099D0ABD" w14:textId="77777777" w:rsidR="00385C9A" w:rsidRPr="00205014" w:rsidRDefault="00385C9A" w:rsidP="006A60D0">
                                <w:pPr>
                                  <w:tabs>
                                    <w:tab w:val="left" w:pos="2590"/>
                                    <w:tab w:val="center" w:pos="4536"/>
                                  </w:tabs>
                                  <w:jc w:val="left"/>
                                  <w:rPr>
                                    <w:lang w:val="it-IT"/>
                                  </w:rPr>
                                </w:pPr>
                              </w:p>
                              <w:p w14:paraId="68B198B3" w14:textId="77777777" w:rsidR="00385C9A" w:rsidRPr="00205014" w:rsidRDefault="00385C9A" w:rsidP="006A60D0">
                                <w:pPr>
                                  <w:tabs>
                                    <w:tab w:val="left" w:pos="2590"/>
                                    <w:tab w:val="center" w:pos="4536"/>
                                  </w:tabs>
                                  <w:jc w:val="left"/>
                                  <w:rPr>
                                    <w:lang w:val="it-IT"/>
                                  </w:rPr>
                                </w:pPr>
                              </w:p>
                              <w:p w14:paraId="003BF308" w14:textId="77777777" w:rsidR="00385C9A" w:rsidRPr="00A04A10" w:rsidRDefault="00385C9A" w:rsidP="006A60D0">
                                <w:pPr>
                                  <w:tabs>
                                    <w:tab w:val="left" w:pos="2590"/>
                                    <w:tab w:val="center" w:pos="4536"/>
                                  </w:tabs>
                                  <w:jc w:val="left"/>
                                  <w:rPr>
                                    <w:sz w:val="20"/>
                                    <w:szCs w:val="20"/>
                                    <w:lang w:val="it-IT"/>
                                  </w:rPr>
                                </w:pPr>
                              </w:p>
                            </w:tc>
                          </w:tr>
                        </w:tbl>
                        <w:p w14:paraId="3E715284" w14:textId="77777777" w:rsidR="00385C9A" w:rsidRPr="00205014" w:rsidRDefault="00385C9A">
                          <w:pPr>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C0C0D4" id="_x0000_t202" coordsize="21600,21600" o:spt="202" path="m,l,21600r21600,l21600,xe">
              <v:stroke joinstyle="miter"/>
              <v:path gradientshapeok="t" o:connecttype="rect"/>
            </v:shapetype>
            <v:shape id="Textfeld 1" o:spid="_x0000_s1026" type="#_x0000_t202" style="position:absolute;left:0;text-align:left;margin-left:257.2pt;margin-top:-44.15pt;width:440.55pt;height:69.75pt;z-index:251661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" fillcolor="white [3201]" stroked="f" strokeweight=".5pt">
              <v:textbo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385C9A" w14:paraId="0FCDA7B1" w14:textId="77777777" w:rsidTr="00B66888">
                      <w:tc>
                        <w:tcPr>
                          <w:tcW w:w="5387" w:type="dxa"/>
                        </w:tcPr>
                        <w:p w14:paraId="7BA1F8AB" w14:textId="77777777" w:rsidR="00385C9A" w:rsidRDefault="00385C9A" w:rsidP="006A60D0">
                          <w:pPr>
                            <w:tabs>
                              <w:tab w:val="left" w:pos="2590"/>
                              <w:tab w:val="center" w:pos="4536"/>
                            </w:tabs>
                            <w:jc w:val="left"/>
                          </w:pPr>
                          <w:r w:rsidRPr="001039B7">
                            <w:rPr>
                              <w:b/>
                              <w:sz w:val="20"/>
                              <w:szCs w:val="20"/>
                              <w:lang w:val="de-DE"/>
                            </w:rPr>
                            <w:t>ELSA cnc service GmbH</w:t>
                          </w:r>
                        </w:p>
                      </w:tc>
                    </w:tr>
                    <w:tr w:rsidR="00385C9A" w14:paraId="234F9930" w14:textId="77777777" w:rsidTr="00B66888">
                      <w:tc>
                        <w:tcPr>
                          <w:tcW w:w="5387" w:type="dxa"/>
                        </w:tcPr>
                        <w:p w14:paraId="5FA6F69C" w14:textId="77777777" w:rsidR="00385C9A" w:rsidRDefault="00385C9A" w:rsidP="006A60D0">
                          <w:pPr>
                            <w:jc w:val="left"/>
                          </w:pPr>
                          <w:r w:rsidRPr="00A04A10">
                            <w:rPr>
                              <w:sz w:val="20"/>
                              <w:szCs w:val="20"/>
                            </w:rPr>
                            <w:t>Adresse: Ammerthalstraße 12, 85551 Kirchheim bei München</w:t>
                          </w:r>
                        </w:p>
                      </w:tc>
                    </w:tr>
                    <w:tr w:rsidR="00385C9A" w:rsidRPr="00A04A10" w14:paraId="0C22BBC0" w14:textId="77777777" w:rsidTr="006A60D0">
                      <w:tc>
                        <w:tcPr>
                          <w:tcW w:w="5387" w:type="dxa"/>
                        </w:tcPr>
                        <w:p w14:paraId="3FB48A19" w14:textId="77777777" w:rsidR="00385C9A" w:rsidRPr="00A04A10" w:rsidRDefault="00385C9A" w:rsidP="006A60D0">
                          <w:pPr>
                            <w:tabs>
                              <w:tab w:val="left" w:pos="3285"/>
                            </w:tabs>
                            <w:jc w:val="left"/>
                            <w:rPr>
                              <w:sz w:val="20"/>
                              <w:szCs w:val="20"/>
                            </w:rPr>
                          </w:pPr>
                          <w:r w:rsidRPr="00A04A10">
                            <w:rPr>
                              <w:sz w:val="20"/>
                              <w:szCs w:val="20"/>
                            </w:rPr>
                            <w:t>Tel: +49 89 9033812</w:t>
                          </w:r>
                        </w:p>
                      </w:tc>
                    </w:tr>
                    <w:tr w:rsidR="00385C9A" w:rsidRPr="00A04A10" w14:paraId="503418F8" w14:textId="77777777" w:rsidTr="00B66888">
                      <w:tc>
                        <w:tcPr>
                          <w:tcW w:w="5387" w:type="dxa"/>
                        </w:tcPr>
                        <w:p w14:paraId="2B895FFC" w14:textId="77777777" w:rsidR="00385C9A" w:rsidRPr="00A04A10" w:rsidRDefault="00385C9A" w:rsidP="006A60D0">
                          <w:pPr>
                            <w:tabs>
                              <w:tab w:val="left" w:pos="2590"/>
                              <w:tab w:val="center" w:pos="4536"/>
                            </w:tabs>
                            <w:jc w:val="left"/>
                            <w:rPr>
                              <w:sz w:val="20"/>
                              <w:szCs w:val="20"/>
                              <w:lang w:val="it-IT"/>
                            </w:rPr>
                          </w:pPr>
                          <w:r w:rsidRPr="00A04A10">
                            <w:rPr>
                              <w:sz w:val="20"/>
                              <w:szCs w:val="20"/>
                              <w:lang w:val="it-IT"/>
                            </w:rPr>
                            <w:t>www.elsa-service.de</w:t>
                          </w:r>
                        </w:p>
                      </w:tc>
                    </w:tr>
                    <w:tr w:rsidR="00385C9A" w:rsidRPr="00C6168F" w14:paraId="16E731E1" w14:textId="77777777" w:rsidTr="00B66888">
                      <w:tc>
                        <w:tcPr>
                          <w:tcW w:w="5387" w:type="dxa"/>
                        </w:tcPr>
                        <w:p w14:paraId="79AEB470" w14:textId="77777777" w:rsidR="00385C9A" w:rsidRPr="00205014" w:rsidRDefault="00385C9A" w:rsidP="006A60D0">
                          <w:pPr>
                            <w:tabs>
                              <w:tab w:val="left" w:pos="2590"/>
                              <w:tab w:val="center" w:pos="4536"/>
                            </w:tabs>
                            <w:jc w:val="left"/>
                            <w:rPr>
                              <w:lang w:val="it-IT"/>
                            </w:rPr>
                          </w:pPr>
                          <w:r w:rsidRPr="00836400">
                            <w:rPr>
                              <w:sz w:val="20"/>
                              <w:szCs w:val="20"/>
                              <w:lang w:val="it-IT"/>
                            </w:rPr>
                            <w:t xml:space="preserve">E-Mail: </w:t>
                          </w:r>
                          <w:hyperlink r:id="rId2" w:history="1">
                            <w:r w:rsidRPr="00D47694">
                              <w:rPr>
                                <w:rStyle w:val="Hyperlink"/>
                                <w:sz w:val="20"/>
                                <w:szCs w:val="20"/>
                                <w:lang w:val="it-IT"/>
                              </w:rPr>
                              <w:t>info@elsa-service.de</w:t>
                            </w:r>
                          </w:hyperlink>
                        </w:p>
                        <w:p w14:paraId="3E4D1E6E" w14:textId="77777777" w:rsidR="00385C9A" w:rsidRPr="00205014" w:rsidRDefault="00385C9A" w:rsidP="006A60D0">
                          <w:pPr>
                            <w:tabs>
                              <w:tab w:val="left" w:pos="2590"/>
                              <w:tab w:val="center" w:pos="4536"/>
                            </w:tabs>
                            <w:jc w:val="left"/>
                            <w:rPr>
                              <w:lang w:val="it-IT"/>
                            </w:rPr>
                          </w:pPr>
                        </w:p>
                        <w:p w14:paraId="2F95319C" w14:textId="77777777" w:rsidR="00385C9A" w:rsidRPr="00205014" w:rsidRDefault="00385C9A" w:rsidP="006A60D0">
                          <w:pPr>
                            <w:tabs>
                              <w:tab w:val="left" w:pos="2590"/>
                              <w:tab w:val="center" w:pos="4536"/>
                            </w:tabs>
                            <w:jc w:val="left"/>
                            <w:rPr>
                              <w:lang w:val="it-IT"/>
                            </w:rPr>
                          </w:pPr>
                        </w:p>
                        <w:p w14:paraId="099D0ABD" w14:textId="77777777" w:rsidR="00385C9A" w:rsidRPr="00205014" w:rsidRDefault="00385C9A" w:rsidP="006A60D0">
                          <w:pPr>
                            <w:tabs>
                              <w:tab w:val="left" w:pos="2590"/>
                              <w:tab w:val="center" w:pos="4536"/>
                            </w:tabs>
                            <w:jc w:val="left"/>
                            <w:rPr>
                              <w:lang w:val="it-IT"/>
                            </w:rPr>
                          </w:pPr>
                        </w:p>
                        <w:p w14:paraId="68B198B3" w14:textId="77777777" w:rsidR="00385C9A" w:rsidRPr="00205014" w:rsidRDefault="00385C9A" w:rsidP="006A60D0">
                          <w:pPr>
                            <w:tabs>
                              <w:tab w:val="left" w:pos="2590"/>
                              <w:tab w:val="center" w:pos="4536"/>
                            </w:tabs>
                            <w:jc w:val="left"/>
                            <w:rPr>
                              <w:lang w:val="it-IT"/>
                            </w:rPr>
                          </w:pPr>
                        </w:p>
                        <w:p w14:paraId="003BF308" w14:textId="77777777" w:rsidR="00385C9A" w:rsidRPr="00A04A10" w:rsidRDefault="00385C9A" w:rsidP="006A60D0">
                          <w:pPr>
                            <w:tabs>
                              <w:tab w:val="left" w:pos="2590"/>
                              <w:tab w:val="center" w:pos="4536"/>
                            </w:tabs>
                            <w:jc w:val="left"/>
                            <w:rPr>
                              <w:sz w:val="20"/>
                              <w:szCs w:val="20"/>
                              <w:lang w:val="it-IT"/>
                            </w:rPr>
                          </w:pPr>
                        </w:p>
                      </w:tc>
                    </w:tr>
                  </w:tbl>
                  <w:p w14:paraId="3E715284" w14:textId="77777777" w:rsidR="00385C9A" w:rsidRPr="00205014" w:rsidRDefault="00385C9A">
                    <w:pPr>
                      <w:rPr>
                        <w:lang w:val="it-IT"/>
                      </w:rPr>
                    </w:pPr>
                  </w:p>
                </w:txbxContent>
              </v:textbox>
            </v:shape>
          </w:pict>
        </mc:Fallback>
      </mc:AlternateContent>
    </w:r>
    <w:r w:rsidRPr="00180F18">
      <w:rPr>
        <w:noProof/>
        <w:lang w:val="de-DE"/>
      </w:rPr>
      <w:drawing>
        <wp:anchor distT="0" distB="0" distL="114300" distR="114300" simplePos="0" relativeHeight="251662338" behindDoc="0" locked="0" layoutInCell="1" allowOverlap="1" wp14:anchorId="56834281" wp14:editId="049B3825">
          <wp:simplePos x="0" y="0"/>
          <wp:positionH relativeFrom="margin">
            <wp:posOffset>152399</wp:posOffset>
          </wp:positionH>
          <wp:positionV relativeFrom="paragraph">
            <wp:posOffset>-544195</wp:posOffset>
          </wp:positionV>
          <wp:extent cx="2696431" cy="1047750"/>
          <wp:effectExtent l="0" t="0" r="8890" b="0"/>
          <wp:wrapNone/>
          <wp:docPr id="1301133271" name="Grafik 2" descr="Ein Bild, das Text, Logo,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4100" name="Grafik 2" descr="Ein Bild, das Text, Logo, Schrift, Grafiken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700272" cy="10492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62B388" w14:textId="77777777" w:rsidR="00385C9A" w:rsidRDefault="00385C9A" w:rsidP="00C44F6D">
    <w:pPr>
      <w:pStyle w:val="Kopfzeile"/>
      <w:jc w:val="both"/>
      <w:rPr>
        <w:lang w:val="de-DE"/>
      </w:rPr>
    </w:pPr>
  </w:p>
  <w:p w14:paraId="468E5AAC" w14:textId="77777777" w:rsidR="00385C9A" w:rsidRDefault="00385C9A" w:rsidP="00C44F6D">
    <w:pPr>
      <w:pStyle w:val="Kopfzeile"/>
      <w:jc w:val="both"/>
      <w:rPr>
        <w:lang w:val="de-DE"/>
      </w:rPr>
    </w:pPr>
  </w:p>
  <w:p w14:paraId="5E395266" w14:textId="77777777" w:rsidR="00385C9A" w:rsidRPr="00C44F6D" w:rsidRDefault="00385C9A" w:rsidP="00C44F6D">
    <w:pPr>
      <w:pStyle w:val="Kopfzeile"/>
      <w:jc w:val="both"/>
      <w:rPr>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EC89" w14:textId="77777777" w:rsidR="002845E9" w:rsidRPr="00457F46" w:rsidRDefault="002845E9" w:rsidP="007F2C2D">
    <w:pPr>
      <w:ind w:left="4248" w:firstLine="708"/>
      <w:jc w:val="both"/>
    </w:pPr>
    <w:r>
      <w:rPr>
        <w:noProof/>
        <w:lang w:val="de-DE" w:eastAsia="de-DE"/>
      </w:rPr>
      <w:drawing>
        <wp:anchor distT="0" distB="0" distL="114300" distR="114300" simplePos="0" relativeHeight="251664386" behindDoc="1" locked="0" layoutInCell="1" allowOverlap="1" wp14:anchorId="4A6EBCCC" wp14:editId="154DBA20">
          <wp:simplePos x="0" y="0"/>
          <wp:positionH relativeFrom="column">
            <wp:posOffset>12700</wp:posOffset>
          </wp:positionH>
          <wp:positionV relativeFrom="paragraph">
            <wp:posOffset>-93345</wp:posOffset>
          </wp:positionV>
          <wp:extent cx="2120900" cy="1056005"/>
          <wp:effectExtent l="0" t="0" r="0" b="0"/>
          <wp:wrapTight wrapText="bothSides">
            <wp:wrapPolygon edited="0">
              <wp:start x="0" y="0"/>
              <wp:lineTo x="0" y="21041"/>
              <wp:lineTo x="21341" y="21041"/>
              <wp:lineTo x="21341" y="0"/>
              <wp:lineTo x="0" y="0"/>
            </wp:wrapPolygon>
          </wp:wrapTight>
          <wp:docPr id="1954354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900" cy="105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39B7">
      <w:rPr>
        <w:b/>
        <w:sz w:val="20"/>
        <w:szCs w:val="20"/>
        <w:lang w:val="de-DE"/>
      </w:rPr>
      <w:t>ELSA cnc service GmbH</w:t>
    </w:r>
    <w:r w:rsidRPr="001039B7">
      <w:rPr>
        <w:b/>
        <w:sz w:val="20"/>
        <w:szCs w:val="20"/>
        <w:lang w:val="de-DE"/>
      </w:rPr>
      <w:tab/>
    </w:r>
    <w:r w:rsidRPr="001039B7">
      <w:rPr>
        <w:b/>
        <w:sz w:val="20"/>
        <w:szCs w:val="20"/>
        <w:lang w:val="de-DE"/>
      </w:rPr>
      <w:tab/>
    </w:r>
    <w:r w:rsidRPr="001039B7">
      <w:rPr>
        <w:b/>
        <w:sz w:val="20"/>
        <w:szCs w:val="20"/>
        <w:lang w:val="de-DE"/>
      </w:rPr>
      <w:tab/>
    </w:r>
    <w:r w:rsidRPr="001039B7">
      <w:rPr>
        <w:b/>
        <w:sz w:val="20"/>
        <w:szCs w:val="20"/>
        <w:lang w:val="de-DE"/>
      </w:rPr>
      <w:tab/>
      <w:t xml:space="preserve">                </w:t>
    </w:r>
  </w:p>
  <w:p w14:paraId="74861A75" w14:textId="77777777" w:rsidR="002845E9" w:rsidRPr="00A26B97" w:rsidRDefault="002845E9" w:rsidP="007F2C2D">
    <w:pPr>
      <w:ind w:left="4248" w:firstLine="708"/>
      <w:jc w:val="both"/>
      <w:rPr>
        <w:sz w:val="20"/>
        <w:szCs w:val="20"/>
      </w:rPr>
    </w:pPr>
    <w:r w:rsidRPr="00A26B97">
      <w:rPr>
        <w:sz w:val="20"/>
        <w:szCs w:val="20"/>
      </w:rPr>
      <w:t>• Adresse: Ismaninger Straße 4, 85609 Aschheim</w:t>
    </w:r>
  </w:p>
  <w:p w14:paraId="57B200C6" w14:textId="77777777" w:rsidR="002845E9" w:rsidRPr="00A26B97" w:rsidRDefault="002845E9" w:rsidP="007F2C2D">
    <w:pPr>
      <w:ind w:left="4248" w:firstLine="708"/>
      <w:jc w:val="both"/>
      <w:rPr>
        <w:sz w:val="20"/>
        <w:szCs w:val="20"/>
      </w:rPr>
    </w:pPr>
    <w:r>
      <w:rPr>
        <w:sz w:val="20"/>
        <w:szCs w:val="20"/>
      </w:rPr>
      <w:t>• Tel: +49 89 9033812</w:t>
    </w:r>
    <w:r>
      <w:rPr>
        <w:sz w:val="20"/>
        <w:szCs w:val="20"/>
      </w:rPr>
      <w:tab/>
      <w:t xml:space="preserve">        </w:t>
    </w:r>
    <w:r w:rsidRPr="00A26B97">
      <w:rPr>
        <w:sz w:val="20"/>
        <w:szCs w:val="20"/>
      </w:rPr>
      <w:t>• Fax:</w:t>
    </w:r>
    <w:r w:rsidRPr="00A26B97">
      <w:rPr>
        <w:sz w:val="21"/>
        <w:szCs w:val="21"/>
      </w:rPr>
      <w:t xml:space="preserve"> +49 89 9037115</w:t>
    </w:r>
  </w:p>
  <w:p w14:paraId="62D498F3" w14:textId="77777777" w:rsidR="002845E9" w:rsidRPr="00A26B97" w:rsidRDefault="002845E9" w:rsidP="007F2C2D">
    <w:pPr>
      <w:ind w:left="4956"/>
      <w:jc w:val="both"/>
      <w:rPr>
        <w:sz w:val="20"/>
        <w:szCs w:val="20"/>
      </w:rPr>
    </w:pPr>
    <w:r w:rsidRPr="00A26B97">
      <w:rPr>
        <w:sz w:val="20"/>
        <w:szCs w:val="20"/>
      </w:rPr>
      <w:t xml:space="preserve">• E-Mail: </w:t>
    </w:r>
    <w:hyperlink r:id="rId2" w:history="1">
      <w:r w:rsidRPr="00817AF1">
        <w:rPr>
          <w:rStyle w:val="Hyperlink"/>
          <w:color w:val="auto"/>
          <w:sz w:val="20"/>
          <w:szCs w:val="20"/>
          <w:u w:val="none"/>
        </w:rPr>
        <w:t>info@elsa-service.de</w:t>
      </w:r>
    </w:hyperlink>
    <w:r>
      <w:rPr>
        <w:rStyle w:val="Hyperlink"/>
        <w:color w:val="auto"/>
        <w:sz w:val="20"/>
        <w:szCs w:val="20"/>
        <w:u w:val="none"/>
      </w:rPr>
      <w:t xml:space="preserve"> </w:t>
    </w:r>
    <w:r w:rsidRPr="00A26B97">
      <w:rPr>
        <w:sz w:val="20"/>
        <w:szCs w:val="20"/>
      </w:rPr>
      <w:t>•Web: www.elsa-service.de</w:t>
    </w:r>
  </w:p>
  <w:p w14:paraId="10FC8722" w14:textId="77777777" w:rsidR="002845E9" w:rsidRDefault="002845E9" w:rsidP="007F2C2D">
    <w:pPr>
      <w:pStyle w:val="Kopfzeile"/>
    </w:pPr>
  </w:p>
  <w:p w14:paraId="42D8E98F" w14:textId="77777777" w:rsidR="002845E9" w:rsidRDefault="002845E9">
    <w:pPr>
      <w:pStyle w:val="Kopfzeile"/>
    </w:pPr>
  </w:p>
  <w:p w14:paraId="1684F45C" w14:textId="77777777" w:rsidR="002845E9" w:rsidRDefault="002845E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6C52" w14:textId="77777777" w:rsidR="002845E9" w:rsidRPr="00180F18" w:rsidRDefault="002845E9" w:rsidP="00180F18">
    <w:pPr>
      <w:pStyle w:val="Kopfzeile"/>
      <w:jc w:val="both"/>
      <w:rPr>
        <w:lang w:val="de-DE"/>
      </w:rPr>
    </w:pPr>
    <w:r>
      <w:rPr>
        <w:noProof/>
        <w:lang w:val="de-DE"/>
      </w:rPr>
      <mc:AlternateContent>
        <mc:Choice Requires="wps">
          <w:drawing>
            <wp:anchor distT="0" distB="0" distL="114300" distR="114300" simplePos="0" relativeHeight="251665410" behindDoc="0" locked="0" layoutInCell="1" allowOverlap="1" wp14:anchorId="61EA1332" wp14:editId="6BEF607E">
              <wp:simplePos x="0" y="0"/>
              <wp:positionH relativeFrom="column">
                <wp:posOffset>3266440</wp:posOffset>
              </wp:positionH>
              <wp:positionV relativeFrom="paragraph">
                <wp:posOffset>-560705</wp:posOffset>
              </wp:positionV>
              <wp:extent cx="5594985" cy="885825"/>
              <wp:effectExtent l="0" t="0" r="5715" b="9525"/>
              <wp:wrapNone/>
              <wp:docPr id="1120081383" name="Textfeld 1"/>
              <wp:cNvGraphicFramePr/>
              <a:graphic xmlns:a="http://schemas.openxmlformats.org/drawingml/2006/main">
                <a:graphicData uri="http://schemas.microsoft.com/office/word/2010/wordprocessingShape">
                  <wps:wsp>
                    <wps:cNvSpPr txBox="1"/>
                    <wps:spPr>
                      <a:xfrm>
                        <a:off x="0" y="0"/>
                        <a:ext cx="5594985" cy="885825"/>
                      </a:xfrm>
                      <a:prstGeom prst="rect">
                        <a:avLst/>
                      </a:prstGeom>
                      <a:solidFill>
                        <a:schemeClr val="lt1"/>
                      </a:solidFill>
                      <a:ln w="6350">
                        <a:noFill/>
                      </a:ln>
                    </wps:spPr>
                    <wps:txb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2845E9" w14:paraId="7D29AE94" w14:textId="77777777" w:rsidTr="00B66888">
                            <w:tc>
                              <w:tcPr>
                                <w:tcW w:w="5387" w:type="dxa"/>
                              </w:tcPr>
                              <w:p w14:paraId="6237439C" w14:textId="77777777" w:rsidR="002845E9" w:rsidRDefault="002845E9" w:rsidP="006A60D0">
                                <w:pPr>
                                  <w:tabs>
                                    <w:tab w:val="left" w:pos="2590"/>
                                    <w:tab w:val="center" w:pos="4536"/>
                                  </w:tabs>
                                  <w:jc w:val="left"/>
                                </w:pPr>
                                <w:r w:rsidRPr="001039B7">
                                  <w:rPr>
                                    <w:b/>
                                    <w:sz w:val="20"/>
                                    <w:szCs w:val="20"/>
                                    <w:lang w:val="de-DE"/>
                                  </w:rPr>
                                  <w:t>ELSA cnc service GmbH</w:t>
                                </w:r>
                              </w:p>
                            </w:tc>
                          </w:tr>
                          <w:tr w:rsidR="002845E9" w14:paraId="0E5B0176" w14:textId="77777777" w:rsidTr="00B66888">
                            <w:tc>
                              <w:tcPr>
                                <w:tcW w:w="5387" w:type="dxa"/>
                              </w:tcPr>
                              <w:p w14:paraId="431B6E15" w14:textId="77777777" w:rsidR="002845E9" w:rsidRDefault="002845E9" w:rsidP="006A60D0">
                                <w:pPr>
                                  <w:jc w:val="left"/>
                                </w:pPr>
                                <w:r w:rsidRPr="00A04A10">
                                  <w:rPr>
                                    <w:sz w:val="20"/>
                                    <w:szCs w:val="20"/>
                                  </w:rPr>
                                  <w:t>Adresse: Ammerthalstraße 12, 85551 Kirchheim bei München</w:t>
                                </w:r>
                              </w:p>
                            </w:tc>
                          </w:tr>
                          <w:tr w:rsidR="002845E9" w:rsidRPr="00A04A10" w14:paraId="2B030E9A" w14:textId="77777777" w:rsidTr="006A60D0">
                            <w:tc>
                              <w:tcPr>
                                <w:tcW w:w="5387" w:type="dxa"/>
                              </w:tcPr>
                              <w:p w14:paraId="5453B993" w14:textId="77777777" w:rsidR="002845E9" w:rsidRPr="00A04A10" w:rsidRDefault="002845E9" w:rsidP="006A60D0">
                                <w:pPr>
                                  <w:tabs>
                                    <w:tab w:val="left" w:pos="3285"/>
                                  </w:tabs>
                                  <w:jc w:val="left"/>
                                  <w:rPr>
                                    <w:sz w:val="20"/>
                                    <w:szCs w:val="20"/>
                                  </w:rPr>
                                </w:pPr>
                                <w:r w:rsidRPr="00A04A10">
                                  <w:rPr>
                                    <w:sz w:val="20"/>
                                    <w:szCs w:val="20"/>
                                  </w:rPr>
                                  <w:t>Tel: +49 89 9033812</w:t>
                                </w:r>
                              </w:p>
                            </w:tc>
                          </w:tr>
                          <w:tr w:rsidR="002845E9" w:rsidRPr="00A04A10" w14:paraId="40E098B5" w14:textId="77777777" w:rsidTr="00B66888">
                            <w:tc>
                              <w:tcPr>
                                <w:tcW w:w="5387" w:type="dxa"/>
                              </w:tcPr>
                              <w:p w14:paraId="2F53E763" w14:textId="77777777" w:rsidR="002845E9" w:rsidRPr="00A04A10" w:rsidRDefault="002845E9" w:rsidP="006A60D0">
                                <w:pPr>
                                  <w:tabs>
                                    <w:tab w:val="left" w:pos="2590"/>
                                    <w:tab w:val="center" w:pos="4536"/>
                                  </w:tabs>
                                  <w:jc w:val="left"/>
                                  <w:rPr>
                                    <w:sz w:val="20"/>
                                    <w:szCs w:val="20"/>
                                    <w:lang w:val="it-IT"/>
                                  </w:rPr>
                                </w:pPr>
                                <w:r w:rsidRPr="00A04A10">
                                  <w:rPr>
                                    <w:sz w:val="20"/>
                                    <w:szCs w:val="20"/>
                                    <w:lang w:val="it-IT"/>
                                  </w:rPr>
                                  <w:t>www.elsa-service.de</w:t>
                                </w:r>
                              </w:p>
                            </w:tc>
                          </w:tr>
                          <w:tr w:rsidR="002845E9" w:rsidRPr="00C6168F" w14:paraId="7C7C8AA2" w14:textId="77777777" w:rsidTr="00B66888">
                            <w:tc>
                              <w:tcPr>
                                <w:tcW w:w="5387" w:type="dxa"/>
                              </w:tcPr>
                              <w:p w14:paraId="034F2622" w14:textId="77777777" w:rsidR="002845E9" w:rsidRPr="00205014" w:rsidRDefault="002845E9" w:rsidP="006A60D0">
                                <w:pPr>
                                  <w:tabs>
                                    <w:tab w:val="left" w:pos="2590"/>
                                    <w:tab w:val="center" w:pos="4536"/>
                                  </w:tabs>
                                  <w:jc w:val="left"/>
                                  <w:rPr>
                                    <w:lang w:val="it-IT"/>
                                  </w:rPr>
                                </w:pPr>
                                <w:r w:rsidRPr="00836400">
                                  <w:rPr>
                                    <w:sz w:val="20"/>
                                    <w:szCs w:val="20"/>
                                    <w:lang w:val="it-IT"/>
                                  </w:rPr>
                                  <w:t xml:space="preserve">E-Mail: </w:t>
                                </w:r>
                                <w:hyperlink r:id="rId1" w:history="1">
                                  <w:r w:rsidRPr="00D47694">
                                    <w:rPr>
                                      <w:rStyle w:val="Hyperlink"/>
                                      <w:sz w:val="20"/>
                                      <w:szCs w:val="20"/>
                                      <w:lang w:val="it-IT"/>
                                    </w:rPr>
                                    <w:t>info@elsa-service.de</w:t>
                                  </w:r>
                                </w:hyperlink>
                              </w:p>
                              <w:p w14:paraId="0E7699AE" w14:textId="77777777" w:rsidR="002845E9" w:rsidRPr="00205014" w:rsidRDefault="002845E9" w:rsidP="006A60D0">
                                <w:pPr>
                                  <w:tabs>
                                    <w:tab w:val="left" w:pos="2590"/>
                                    <w:tab w:val="center" w:pos="4536"/>
                                  </w:tabs>
                                  <w:jc w:val="left"/>
                                  <w:rPr>
                                    <w:lang w:val="it-IT"/>
                                  </w:rPr>
                                </w:pPr>
                              </w:p>
                              <w:p w14:paraId="76F26BF2" w14:textId="77777777" w:rsidR="002845E9" w:rsidRPr="00205014" w:rsidRDefault="002845E9" w:rsidP="006A60D0">
                                <w:pPr>
                                  <w:tabs>
                                    <w:tab w:val="left" w:pos="2590"/>
                                    <w:tab w:val="center" w:pos="4536"/>
                                  </w:tabs>
                                  <w:jc w:val="left"/>
                                  <w:rPr>
                                    <w:lang w:val="it-IT"/>
                                  </w:rPr>
                                </w:pPr>
                              </w:p>
                              <w:p w14:paraId="4D241B8C" w14:textId="77777777" w:rsidR="002845E9" w:rsidRPr="00205014" w:rsidRDefault="002845E9" w:rsidP="006A60D0">
                                <w:pPr>
                                  <w:tabs>
                                    <w:tab w:val="left" w:pos="2590"/>
                                    <w:tab w:val="center" w:pos="4536"/>
                                  </w:tabs>
                                  <w:jc w:val="left"/>
                                  <w:rPr>
                                    <w:lang w:val="it-IT"/>
                                  </w:rPr>
                                </w:pPr>
                              </w:p>
                              <w:p w14:paraId="7D41B4C7" w14:textId="77777777" w:rsidR="002845E9" w:rsidRPr="00205014" w:rsidRDefault="002845E9" w:rsidP="006A60D0">
                                <w:pPr>
                                  <w:tabs>
                                    <w:tab w:val="left" w:pos="2590"/>
                                    <w:tab w:val="center" w:pos="4536"/>
                                  </w:tabs>
                                  <w:jc w:val="left"/>
                                  <w:rPr>
                                    <w:lang w:val="it-IT"/>
                                  </w:rPr>
                                </w:pPr>
                              </w:p>
                              <w:p w14:paraId="5CC13E36" w14:textId="77777777" w:rsidR="002845E9" w:rsidRPr="00A04A10" w:rsidRDefault="002845E9" w:rsidP="006A60D0">
                                <w:pPr>
                                  <w:tabs>
                                    <w:tab w:val="left" w:pos="2590"/>
                                    <w:tab w:val="center" w:pos="4536"/>
                                  </w:tabs>
                                  <w:jc w:val="left"/>
                                  <w:rPr>
                                    <w:sz w:val="20"/>
                                    <w:szCs w:val="20"/>
                                    <w:lang w:val="it-IT"/>
                                  </w:rPr>
                                </w:pPr>
                              </w:p>
                            </w:tc>
                          </w:tr>
                        </w:tbl>
                        <w:p w14:paraId="50DF7411" w14:textId="77777777" w:rsidR="002845E9" w:rsidRPr="00205014" w:rsidRDefault="002845E9">
                          <w:pPr>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A1332" id="_x0000_t202" coordsize="21600,21600" o:spt="202" path="m,l,21600r21600,l21600,xe">
              <v:stroke joinstyle="miter"/>
              <v:path gradientshapeok="t" o:connecttype="rect"/>
            </v:shapetype>
            <v:shape id="_x0000_s1027" type="#_x0000_t202" style="position:absolute;left:0;text-align:left;margin-left:257.2pt;margin-top:-44.15pt;width:440.55pt;height:69.7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" fillcolor="white [3201]" stroked="f" strokeweight=".5pt">
              <v:textbo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2845E9" w14:paraId="7D29AE94" w14:textId="77777777" w:rsidTr="00B66888">
                      <w:tc>
                        <w:tcPr>
                          <w:tcW w:w="5387" w:type="dxa"/>
                        </w:tcPr>
                        <w:p w14:paraId="6237439C" w14:textId="77777777" w:rsidR="002845E9" w:rsidRDefault="002845E9" w:rsidP="006A60D0">
                          <w:pPr>
                            <w:tabs>
                              <w:tab w:val="left" w:pos="2590"/>
                              <w:tab w:val="center" w:pos="4536"/>
                            </w:tabs>
                            <w:jc w:val="left"/>
                          </w:pPr>
                          <w:r w:rsidRPr="001039B7">
                            <w:rPr>
                              <w:b/>
                              <w:sz w:val="20"/>
                              <w:szCs w:val="20"/>
                              <w:lang w:val="de-DE"/>
                            </w:rPr>
                            <w:t>ELSA cnc service GmbH</w:t>
                          </w:r>
                        </w:p>
                      </w:tc>
                    </w:tr>
                    <w:tr w:rsidR="002845E9" w14:paraId="0E5B0176" w14:textId="77777777" w:rsidTr="00B66888">
                      <w:tc>
                        <w:tcPr>
                          <w:tcW w:w="5387" w:type="dxa"/>
                        </w:tcPr>
                        <w:p w14:paraId="431B6E15" w14:textId="77777777" w:rsidR="002845E9" w:rsidRDefault="002845E9" w:rsidP="006A60D0">
                          <w:pPr>
                            <w:jc w:val="left"/>
                          </w:pPr>
                          <w:r w:rsidRPr="00A04A10">
                            <w:rPr>
                              <w:sz w:val="20"/>
                              <w:szCs w:val="20"/>
                            </w:rPr>
                            <w:t>Adresse: Ammerthalstraße 12, 85551 Kirchheim bei München</w:t>
                          </w:r>
                        </w:p>
                      </w:tc>
                    </w:tr>
                    <w:tr w:rsidR="002845E9" w:rsidRPr="00A04A10" w14:paraId="2B030E9A" w14:textId="77777777" w:rsidTr="006A60D0">
                      <w:tc>
                        <w:tcPr>
                          <w:tcW w:w="5387" w:type="dxa"/>
                        </w:tcPr>
                        <w:p w14:paraId="5453B993" w14:textId="77777777" w:rsidR="002845E9" w:rsidRPr="00A04A10" w:rsidRDefault="002845E9" w:rsidP="006A60D0">
                          <w:pPr>
                            <w:tabs>
                              <w:tab w:val="left" w:pos="3285"/>
                            </w:tabs>
                            <w:jc w:val="left"/>
                            <w:rPr>
                              <w:sz w:val="20"/>
                              <w:szCs w:val="20"/>
                            </w:rPr>
                          </w:pPr>
                          <w:r w:rsidRPr="00A04A10">
                            <w:rPr>
                              <w:sz w:val="20"/>
                              <w:szCs w:val="20"/>
                            </w:rPr>
                            <w:t>Tel: +49 89 9033812</w:t>
                          </w:r>
                        </w:p>
                      </w:tc>
                    </w:tr>
                    <w:tr w:rsidR="002845E9" w:rsidRPr="00A04A10" w14:paraId="40E098B5" w14:textId="77777777" w:rsidTr="00B66888">
                      <w:tc>
                        <w:tcPr>
                          <w:tcW w:w="5387" w:type="dxa"/>
                        </w:tcPr>
                        <w:p w14:paraId="2F53E763" w14:textId="77777777" w:rsidR="002845E9" w:rsidRPr="00A04A10" w:rsidRDefault="002845E9" w:rsidP="006A60D0">
                          <w:pPr>
                            <w:tabs>
                              <w:tab w:val="left" w:pos="2590"/>
                              <w:tab w:val="center" w:pos="4536"/>
                            </w:tabs>
                            <w:jc w:val="left"/>
                            <w:rPr>
                              <w:sz w:val="20"/>
                              <w:szCs w:val="20"/>
                              <w:lang w:val="it-IT"/>
                            </w:rPr>
                          </w:pPr>
                          <w:r w:rsidRPr="00A04A10">
                            <w:rPr>
                              <w:sz w:val="20"/>
                              <w:szCs w:val="20"/>
                              <w:lang w:val="it-IT"/>
                            </w:rPr>
                            <w:t>www.elsa-service.de</w:t>
                          </w:r>
                        </w:p>
                      </w:tc>
                    </w:tr>
                    <w:tr w:rsidR="002845E9" w:rsidRPr="00C6168F" w14:paraId="7C7C8AA2" w14:textId="77777777" w:rsidTr="00B66888">
                      <w:tc>
                        <w:tcPr>
                          <w:tcW w:w="5387" w:type="dxa"/>
                        </w:tcPr>
                        <w:p w14:paraId="034F2622" w14:textId="77777777" w:rsidR="002845E9" w:rsidRPr="00205014" w:rsidRDefault="002845E9" w:rsidP="006A60D0">
                          <w:pPr>
                            <w:tabs>
                              <w:tab w:val="left" w:pos="2590"/>
                              <w:tab w:val="center" w:pos="4536"/>
                            </w:tabs>
                            <w:jc w:val="left"/>
                            <w:rPr>
                              <w:lang w:val="it-IT"/>
                            </w:rPr>
                          </w:pPr>
                          <w:r w:rsidRPr="00836400">
                            <w:rPr>
                              <w:sz w:val="20"/>
                              <w:szCs w:val="20"/>
                              <w:lang w:val="it-IT"/>
                            </w:rPr>
                            <w:t xml:space="preserve">E-Mail: </w:t>
                          </w:r>
                          <w:hyperlink r:id="rId2" w:history="1">
                            <w:r w:rsidRPr="00D47694">
                              <w:rPr>
                                <w:rStyle w:val="Hyperlink"/>
                                <w:sz w:val="20"/>
                                <w:szCs w:val="20"/>
                                <w:lang w:val="it-IT"/>
                              </w:rPr>
                              <w:t>info@elsa-service.de</w:t>
                            </w:r>
                          </w:hyperlink>
                        </w:p>
                        <w:p w14:paraId="0E7699AE" w14:textId="77777777" w:rsidR="002845E9" w:rsidRPr="00205014" w:rsidRDefault="002845E9" w:rsidP="006A60D0">
                          <w:pPr>
                            <w:tabs>
                              <w:tab w:val="left" w:pos="2590"/>
                              <w:tab w:val="center" w:pos="4536"/>
                            </w:tabs>
                            <w:jc w:val="left"/>
                            <w:rPr>
                              <w:lang w:val="it-IT"/>
                            </w:rPr>
                          </w:pPr>
                        </w:p>
                        <w:p w14:paraId="76F26BF2" w14:textId="77777777" w:rsidR="002845E9" w:rsidRPr="00205014" w:rsidRDefault="002845E9" w:rsidP="006A60D0">
                          <w:pPr>
                            <w:tabs>
                              <w:tab w:val="left" w:pos="2590"/>
                              <w:tab w:val="center" w:pos="4536"/>
                            </w:tabs>
                            <w:jc w:val="left"/>
                            <w:rPr>
                              <w:lang w:val="it-IT"/>
                            </w:rPr>
                          </w:pPr>
                        </w:p>
                        <w:p w14:paraId="4D241B8C" w14:textId="77777777" w:rsidR="002845E9" w:rsidRPr="00205014" w:rsidRDefault="002845E9" w:rsidP="006A60D0">
                          <w:pPr>
                            <w:tabs>
                              <w:tab w:val="left" w:pos="2590"/>
                              <w:tab w:val="center" w:pos="4536"/>
                            </w:tabs>
                            <w:jc w:val="left"/>
                            <w:rPr>
                              <w:lang w:val="it-IT"/>
                            </w:rPr>
                          </w:pPr>
                        </w:p>
                        <w:p w14:paraId="7D41B4C7" w14:textId="77777777" w:rsidR="002845E9" w:rsidRPr="00205014" w:rsidRDefault="002845E9" w:rsidP="006A60D0">
                          <w:pPr>
                            <w:tabs>
                              <w:tab w:val="left" w:pos="2590"/>
                              <w:tab w:val="center" w:pos="4536"/>
                            </w:tabs>
                            <w:jc w:val="left"/>
                            <w:rPr>
                              <w:lang w:val="it-IT"/>
                            </w:rPr>
                          </w:pPr>
                        </w:p>
                        <w:p w14:paraId="5CC13E36" w14:textId="77777777" w:rsidR="002845E9" w:rsidRPr="00A04A10" w:rsidRDefault="002845E9" w:rsidP="006A60D0">
                          <w:pPr>
                            <w:tabs>
                              <w:tab w:val="left" w:pos="2590"/>
                              <w:tab w:val="center" w:pos="4536"/>
                            </w:tabs>
                            <w:jc w:val="left"/>
                            <w:rPr>
                              <w:sz w:val="20"/>
                              <w:szCs w:val="20"/>
                              <w:lang w:val="it-IT"/>
                            </w:rPr>
                          </w:pPr>
                        </w:p>
                      </w:tc>
                    </w:tr>
                  </w:tbl>
                  <w:p w14:paraId="50DF7411" w14:textId="77777777" w:rsidR="002845E9" w:rsidRPr="00205014" w:rsidRDefault="002845E9">
                    <w:pPr>
                      <w:rPr>
                        <w:lang w:val="it-IT"/>
                      </w:rPr>
                    </w:pPr>
                  </w:p>
                </w:txbxContent>
              </v:textbox>
            </v:shape>
          </w:pict>
        </mc:Fallback>
      </mc:AlternateContent>
    </w:r>
    <w:r w:rsidRPr="00180F18">
      <w:rPr>
        <w:noProof/>
        <w:lang w:val="de-DE"/>
      </w:rPr>
      <w:drawing>
        <wp:anchor distT="0" distB="0" distL="114300" distR="114300" simplePos="0" relativeHeight="251666434" behindDoc="0" locked="0" layoutInCell="1" allowOverlap="1" wp14:anchorId="5955C13A" wp14:editId="49E2A6DC">
          <wp:simplePos x="0" y="0"/>
          <wp:positionH relativeFrom="margin">
            <wp:posOffset>152399</wp:posOffset>
          </wp:positionH>
          <wp:positionV relativeFrom="paragraph">
            <wp:posOffset>-544195</wp:posOffset>
          </wp:positionV>
          <wp:extent cx="2696431" cy="1047750"/>
          <wp:effectExtent l="0" t="0" r="8890" b="0"/>
          <wp:wrapNone/>
          <wp:docPr id="311578570" name="Grafik 2" descr="Ein Bild, das Text, Logo,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4100" name="Grafik 2" descr="Ein Bild, das Text, Logo, Schrift, Grafiken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700272" cy="10492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E3DD7" w14:textId="77777777" w:rsidR="002845E9" w:rsidRDefault="002845E9" w:rsidP="00C44F6D">
    <w:pPr>
      <w:pStyle w:val="Kopfzeile"/>
      <w:jc w:val="both"/>
      <w:rPr>
        <w:lang w:val="de-DE"/>
      </w:rPr>
    </w:pPr>
  </w:p>
  <w:p w14:paraId="2B870F7D" w14:textId="77777777" w:rsidR="002845E9" w:rsidRDefault="002845E9" w:rsidP="00C44F6D">
    <w:pPr>
      <w:pStyle w:val="Kopfzeile"/>
      <w:jc w:val="both"/>
      <w:rPr>
        <w:lang w:val="de-DE"/>
      </w:rPr>
    </w:pPr>
  </w:p>
  <w:p w14:paraId="7769F298" w14:textId="77777777" w:rsidR="002845E9" w:rsidRPr="00C44F6D" w:rsidRDefault="002845E9" w:rsidP="00C44F6D">
    <w:pPr>
      <w:pStyle w:val="Kopfzeile"/>
      <w:jc w:val="both"/>
      <w:rPr>
        <w:lang w:val="de-D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0AD3" w14:textId="77777777" w:rsidR="007F2C2D" w:rsidRPr="00457F46" w:rsidRDefault="007F2C2D" w:rsidP="007F2C2D">
    <w:pPr>
      <w:ind w:left="4248" w:firstLine="708"/>
      <w:jc w:val="both"/>
    </w:pPr>
    <w:r>
      <w:rPr>
        <w:noProof/>
        <w:lang w:val="de-DE" w:eastAsia="de-DE"/>
      </w:rPr>
      <w:drawing>
        <wp:anchor distT="0" distB="0" distL="114300" distR="114300" simplePos="0" relativeHeight="251658240" behindDoc="1" locked="0" layoutInCell="1" allowOverlap="1" wp14:anchorId="2DD837A1" wp14:editId="5ADAEF7B">
          <wp:simplePos x="0" y="0"/>
          <wp:positionH relativeFrom="column">
            <wp:posOffset>12700</wp:posOffset>
          </wp:positionH>
          <wp:positionV relativeFrom="paragraph">
            <wp:posOffset>-93345</wp:posOffset>
          </wp:positionV>
          <wp:extent cx="2120900" cy="1056005"/>
          <wp:effectExtent l="0" t="0" r="0" b="0"/>
          <wp:wrapTight wrapText="bothSides">
            <wp:wrapPolygon edited="0">
              <wp:start x="0" y="0"/>
              <wp:lineTo x="0" y="21041"/>
              <wp:lineTo x="21341" y="21041"/>
              <wp:lineTo x="21341" y="0"/>
              <wp:lineTo x="0" y="0"/>
            </wp:wrapPolygon>
          </wp:wrapTight>
          <wp:docPr id="37503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900" cy="105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39B7">
      <w:rPr>
        <w:b/>
        <w:sz w:val="20"/>
        <w:szCs w:val="20"/>
        <w:lang w:val="de-DE"/>
      </w:rPr>
      <w:t>ELSA cnc service GmbH</w:t>
    </w:r>
    <w:r w:rsidRPr="001039B7">
      <w:rPr>
        <w:b/>
        <w:sz w:val="20"/>
        <w:szCs w:val="20"/>
        <w:lang w:val="de-DE"/>
      </w:rPr>
      <w:tab/>
    </w:r>
    <w:r w:rsidRPr="001039B7">
      <w:rPr>
        <w:b/>
        <w:sz w:val="20"/>
        <w:szCs w:val="20"/>
        <w:lang w:val="de-DE"/>
      </w:rPr>
      <w:tab/>
    </w:r>
    <w:r w:rsidRPr="001039B7">
      <w:rPr>
        <w:b/>
        <w:sz w:val="20"/>
        <w:szCs w:val="20"/>
        <w:lang w:val="de-DE"/>
      </w:rPr>
      <w:tab/>
    </w:r>
    <w:r w:rsidRPr="001039B7">
      <w:rPr>
        <w:b/>
        <w:sz w:val="20"/>
        <w:szCs w:val="20"/>
        <w:lang w:val="de-DE"/>
      </w:rPr>
      <w:tab/>
      <w:t xml:space="preserve">                </w:t>
    </w:r>
  </w:p>
  <w:p w14:paraId="2EF00091" w14:textId="77777777" w:rsidR="007F2C2D" w:rsidRPr="00A26B97" w:rsidRDefault="007F2C2D" w:rsidP="007F2C2D">
    <w:pPr>
      <w:ind w:left="4248" w:firstLine="708"/>
      <w:jc w:val="both"/>
      <w:rPr>
        <w:sz w:val="20"/>
        <w:szCs w:val="20"/>
      </w:rPr>
    </w:pPr>
    <w:r w:rsidRPr="00A26B97">
      <w:rPr>
        <w:sz w:val="20"/>
        <w:szCs w:val="20"/>
      </w:rPr>
      <w:t>• Adresse: Ismaninger Straße 4, 85609 Aschheim</w:t>
    </w:r>
  </w:p>
  <w:p w14:paraId="48529231" w14:textId="77777777" w:rsidR="007F2C2D" w:rsidRPr="00A26B97" w:rsidRDefault="007F2C2D" w:rsidP="007F2C2D">
    <w:pPr>
      <w:ind w:left="4248" w:firstLine="708"/>
      <w:jc w:val="both"/>
      <w:rPr>
        <w:sz w:val="20"/>
        <w:szCs w:val="20"/>
      </w:rPr>
    </w:pPr>
    <w:r>
      <w:rPr>
        <w:sz w:val="20"/>
        <w:szCs w:val="20"/>
      </w:rPr>
      <w:t>• Tel: +49 89 9033812</w:t>
    </w:r>
    <w:r>
      <w:rPr>
        <w:sz w:val="20"/>
        <w:szCs w:val="20"/>
      </w:rPr>
      <w:tab/>
      <w:t xml:space="preserve">        </w:t>
    </w:r>
    <w:r w:rsidRPr="00A26B97">
      <w:rPr>
        <w:sz w:val="20"/>
        <w:szCs w:val="20"/>
      </w:rPr>
      <w:t>• Fax:</w:t>
    </w:r>
    <w:r w:rsidRPr="00A26B97">
      <w:rPr>
        <w:sz w:val="21"/>
        <w:szCs w:val="21"/>
      </w:rPr>
      <w:t xml:space="preserve"> +49 89 9037115</w:t>
    </w:r>
  </w:p>
  <w:p w14:paraId="22BF41A3" w14:textId="77777777" w:rsidR="007F2C2D" w:rsidRPr="00A26B97" w:rsidRDefault="007F2C2D" w:rsidP="007F2C2D">
    <w:pPr>
      <w:ind w:left="4956"/>
      <w:jc w:val="both"/>
      <w:rPr>
        <w:sz w:val="20"/>
        <w:szCs w:val="20"/>
      </w:rPr>
    </w:pPr>
    <w:r w:rsidRPr="00A26B97">
      <w:rPr>
        <w:sz w:val="20"/>
        <w:szCs w:val="20"/>
      </w:rPr>
      <w:t xml:space="preserve">• E-Mail: </w:t>
    </w:r>
    <w:hyperlink r:id="rId2" w:history="1">
      <w:r w:rsidRPr="00817AF1">
        <w:rPr>
          <w:rStyle w:val="Hyperlink"/>
          <w:color w:val="auto"/>
          <w:sz w:val="20"/>
          <w:szCs w:val="20"/>
          <w:u w:val="none"/>
        </w:rPr>
        <w:t>info@elsa-service.de</w:t>
      </w:r>
    </w:hyperlink>
    <w:r>
      <w:rPr>
        <w:rStyle w:val="Hyperlink"/>
        <w:color w:val="auto"/>
        <w:sz w:val="20"/>
        <w:szCs w:val="20"/>
        <w:u w:val="none"/>
      </w:rPr>
      <w:t xml:space="preserve"> </w:t>
    </w:r>
    <w:r w:rsidRPr="00A26B97">
      <w:rPr>
        <w:sz w:val="20"/>
        <w:szCs w:val="20"/>
      </w:rPr>
      <w:t>•Web: www.elsa-service.de</w:t>
    </w:r>
  </w:p>
  <w:p w14:paraId="1E45C9E8" w14:textId="77777777" w:rsidR="007F2C2D" w:rsidRDefault="007F2C2D" w:rsidP="007F2C2D">
    <w:pPr>
      <w:pStyle w:val="Kopfzeile"/>
    </w:pPr>
  </w:p>
  <w:p w14:paraId="765F8BE4" w14:textId="77777777" w:rsidR="007F2C2D" w:rsidRDefault="007F2C2D">
    <w:pPr>
      <w:pStyle w:val="Kopfzeile"/>
    </w:pPr>
  </w:p>
  <w:p w14:paraId="4A869606" w14:textId="77777777" w:rsidR="007F2C2D" w:rsidRDefault="007F2C2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A5DC" w14:textId="6835DF7D" w:rsidR="00180F18" w:rsidRPr="00180F18" w:rsidRDefault="00D740A7" w:rsidP="00180F18">
    <w:pPr>
      <w:pStyle w:val="Kopfzeile"/>
      <w:jc w:val="both"/>
      <w:rPr>
        <w:lang w:val="de-DE"/>
      </w:rPr>
    </w:pPr>
    <w:r>
      <w:rPr>
        <w:noProof/>
        <w:lang w:val="de-DE"/>
      </w:rPr>
      <mc:AlternateContent>
        <mc:Choice Requires="wps">
          <w:drawing>
            <wp:anchor distT="0" distB="0" distL="114300" distR="114300" simplePos="0" relativeHeight="251658241" behindDoc="0" locked="0" layoutInCell="1" allowOverlap="1" wp14:anchorId="5B73D032" wp14:editId="7011AFDC">
              <wp:simplePos x="0" y="0"/>
              <wp:positionH relativeFrom="column">
                <wp:posOffset>3266440</wp:posOffset>
              </wp:positionH>
              <wp:positionV relativeFrom="paragraph">
                <wp:posOffset>-560705</wp:posOffset>
              </wp:positionV>
              <wp:extent cx="5594985" cy="885825"/>
              <wp:effectExtent l="0" t="0" r="5715" b="9525"/>
              <wp:wrapNone/>
              <wp:docPr id="1768870452" name="Textfeld 1"/>
              <wp:cNvGraphicFramePr/>
              <a:graphic xmlns:a="http://schemas.openxmlformats.org/drawingml/2006/main">
                <a:graphicData uri="http://schemas.microsoft.com/office/word/2010/wordprocessingShape">
                  <wps:wsp>
                    <wps:cNvSpPr txBox="1"/>
                    <wps:spPr>
                      <a:xfrm>
                        <a:off x="0" y="0"/>
                        <a:ext cx="5594985" cy="885825"/>
                      </a:xfrm>
                      <a:prstGeom prst="rect">
                        <a:avLst/>
                      </a:prstGeom>
                      <a:solidFill>
                        <a:schemeClr val="lt1"/>
                      </a:solidFill>
                      <a:ln w="6350">
                        <a:noFill/>
                      </a:ln>
                    </wps:spPr>
                    <wps:txb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6A60D0" w14:paraId="399AE913" w14:textId="77777777" w:rsidTr="00B66888">
                            <w:tc>
                              <w:tcPr>
                                <w:tcW w:w="5387" w:type="dxa"/>
                              </w:tcPr>
                              <w:p w14:paraId="1CBA7EB0" w14:textId="77777777" w:rsidR="006A60D0" w:rsidRDefault="006A60D0" w:rsidP="006A60D0">
                                <w:pPr>
                                  <w:tabs>
                                    <w:tab w:val="left" w:pos="2590"/>
                                    <w:tab w:val="center" w:pos="4536"/>
                                  </w:tabs>
                                  <w:jc w:val="left"/>
                                </w:pPr>
                                <w:r w:rsidRPr="001039B7">
                                  <w:rPr>
                                    <w:b/>
                                    <w:sz w:val="20"/>
                                    <w:szCs w:val="20"/>
                                    <w:lang w:val="de-DE"/>
                                  </w:rPr>
                                  <w:t>ELSA cnc service GmbH</w:t>
                                </w:r>
                              </w:p>
                            </w:tc>
                          </w:tr>
                          <w:tr w:rsidR="006A60D0" w14:paraId="327EF640" w14:textId="77777777" w:rsidTr="00B66888">
                            <w:tc>
                              <w:tcPr>
                                <w:tcW w:w="5387" w:type="dxa"/>
                              </w:tcPr>
                              <w:p w14:paraId="06EC4E28" w14:textId="77777777" w:rsidR="006A60D0" w:rsidRDefault="006A60D0" w:rsidP="006A60D0">
                                <w:pPr>
                                  <w:jc w:val="left"/>
                                </w:pPr>
                                <w:r w:rsidRPr="00A04A10">
                                  <w:rPr>
                                    <w:sz w:val="20"/>
                                    <w:szCs w:val="20"/>
                                  </w:rPr>
                                  <w:t>Adresse: Ammerthalstraße 12, 85551 Kirchheim bei München</w:t>
                                </w:r>
                              </w:p>
                            </w:tc>
                          </w:tr>
                          <w:tr w:rsidR="006A60D0" w:rsidRPr="00A04A10" w14:paraId="30C9485C" w14:textId="77777777" w:rsidTr="006A60D0">
                            <w:tc>
                              <w:tcPr>
                                <w:tcW w:w="5387" w:type="dxa"/>
                              </w:tcPr>
                              <w:p w14:paraId="4BB9C50C" w14:textId="77777777" w:rsidR="006A60D0" w:rsidRPr="00A04A10" w:rsidRDefault="006A60D0" w:rsidP="006A60D0">
                                <w:pPr>
                                  <w:tabs>
                                    <w:tab w:val="left" w:pos="3285"/>
                                  </w:tabs>
                                  <w:jc w:val="left"/>
                                  <w:rPr>
                                    <w:sz w:val="20"/>
                                    <w:szCs w:val="20"/>
                                  </w:rPr>
                                </w:pPr>
                                <w:r w:rsidRPr="00A04A10">
                                  <w:rPr>
                                    <w:sz w:val="20"/>
                                    <w:szCs w:val="20"/>
                                  </w:rPr>
                                  <w:t>Tel: +49 89 9033812</w:t>
                                </w:r>
                              </w:p>
                            </w:tc>
                          </w:tr>
                          <w:tr w:rsidR="006A60D0" w:rsidRPr="00A04A10" w14:paraId="049B43E2" w14:textId="77777777" w:rsidTr="00B66888">
                            <w:tc>
                              <w:tcPr>
                                <w:tcW w:w="5387" w:type="dxa"/>
                              </w:tcPr>
                              <w:p w14:paraId="34E9B396" w14:textId="77777777" w:rsidR="006A60D0" w:rsidRPr="00A04A10" w:rsidRDefault="006A60D0" w:rsidP="006A60D0">
                                <w:pPr>
                                  <w:tabs>
                                    <w:tab w:val="left" w:pos="2590"/>
                                    <w:tab w:val="center" w:pos="4536"/>
                                  </w:tabs>
                                  <w:jc w:val="left"/>
                                  <w:rPr>
                                    <w:sz w:val="20"/>
                                    <w:szCs w:val="20"/>
                                    <w:lang w:val="it-IT"/>
                                  </w:rPr>
                                </w:pPr>
                                <w:r w:rsidRPr="00A04A10">
                                  <w:rPr>
                                    <w:sz w:val="20"/>
                                    <w:szCs w:val="20"/>
                                    <w:lang w:val="it-IT"/>
                                  </w:rPr>
                                  <w:t>www.elsa-service.de</w:t>
                                </w:r>
                              </w:p>
                            </w:tc>
                          </w:tr>
                          <w:tr w:rsidR="006A60D0" w:rsidRPr="00C6168F" w14:paraId="1F908BD6" w14:textId="77777777" w:rsidTr="00B66888">
                            <w:tc>
                              <w:tcPr>
                                <w:tcW w:w="5387" w:type="dxa"/>
                              </w:tcPr>
                              <w:p w14:paraId="6D25DE11" w14:textId="77777777" w:rsidR="006A60D0" w:rsidRPr="00205014" w:rsidRDefault="006A60D0" w:rsidP="006A60D0">
                                <w:pPr>
                                  <w:tabs>
                                    <w:tab w:val="left" w:pos="2590"/>
                                    <w:tab w:val="center" w:pos="4536"/>
                                  </w:tabs>
                                  <w:jc w:val="left"/>
                                  <w:rPr>
                                    <w:lang w:val="it-IT"/>
                                  </w:rPr>
                                </w:pPr>
                                <w:r w:rsidRPr="00836400">
                                  <w:rPr>
                                    <w:sz w:val="20"/>
                                    <w:szCs w:val="20"/>
                                    <w:lang w:val="it-IT"/>
                                  </w:rPr>
                                  <w:t xml:space="preserve">E-Mail: </w:t>
                                </w:r>
                                <w:hyperlink r:id="rId1" w:history="1">
                                  <w:r w:rsidRPr="00D47694">
                                    <w:rPr>
                                      <w:rStyle w:val="Hyperlink"/>
                                      <w:sz w:val="20"/>
                                      <w:szCs w:val="20"/>
                                      <w:lang w:val="it-IT"/>
                                    </w:rPr>
                                    <w:t>info@elsa-service.de</w:t>
                                  </w:r>
                                </w:hyperlink>
                              </w:p>
                              <w:p w14:paraId="498F3D7D" w14:textId="77777777" w:rsidR="004A2EAB" w:rsidRPr="00205014" w:rsidRDefault="004A2EAB" w:rsidP="006A60D0">
                                <w:pPr>
                                  <w:tabs>
                                    <w:tab w:val="left" w:pos="2590"/>
                                    <w:tab w:val="center" w:pos="4536"/>
                                  </w:tabs>
                                  <w:jc w:val="left"/>
                                  <w:rPr>
                                    <w:lang w:val="it-IT"/>
                                  </w:rPr>
                                </w:pPr>
                              </w:p>
                              <w:p w14:paraId="2D2FCC44" w14:textId="77777777" w:rsidR="004A2EAB" w:rsidRPr="00205014" w:rsidRDefault="004A2EAB" w:rsidP="006A60D0">
                                <w:pPr>
                                  <w:tabs>
                                    <w:tab w:val="left" w:pos="2590"/>
                                    <w:tab w:val="center" w:pos="4536"/>
                                  </w:tabs>
                                  <w:jc w:val="left"/>
                                  <w:rPr>
                                    <w:lang w:val="it-IT"/>
                                  </w:rPr>
                                </w:pPr>
                              </w:p>
                              <w:p w14:paraId="157EF494" w14:textId="77777777" w:rsidR="004A2EAB" w:rsidRPr="00205014" w:rsidRDefault="004A2EAB" w:rsidP="006A60D0">
                                <w:pPr>
                                  <w:tabs>
                                    <w:tab w:val="left" w:pos="2590"/>
                                    <w:tab w:val="center" w:pos="4536"/>
                                  </w:tabs>
                                  <w:jc w:val="left"/>
                                  <w:rPr>
                                    <w:lang w:val="it-IT"/>
                                  </w:rPr>
                                </w:pPr>
                              </w:p>
                              <w:p w14:paraId="1F990E00" w14:textId="77777777" w:rsidR="004A2EAB" w:rsidRPr="00205014" w:rsidRDefault="004A2EAB" w:rsidP="006A60D0">
                                <w:pPr>
                                  <w:tabs>
                                    <w:tab w:val="left" w:pos="2590"/>
                                    <w:tab w:val="center" w:pos="4536"/>
                                  </w:tabs>
                                  <w:jc w:val="left"/>
                                  <w:rPr>
                                    <w:lang w:val="it-IT"/>
                                  </w:rPr>
                                </w:pPr>
                              </w:p>
                              <w:p w14:paraId="5387E607" w14:textId="77777777" w:rsidR="004A2EAB" w:rsidRPr="00A04A10" w:rsidRDefault="004A2EAB" w:rsidP="006A60D0">
                                <w:pPr>
                                  <w:tabs>
                                    <w:tab w:val="left" w:pos="2590"/>
                                    <w:tab w:val="center" w:pos="4536"/>
                                  </w:tabs>
                                  <w:jc w:val="left"/>
                                  <w:rPr>
                                    <w:sz w:val="20"/>
                                    <w:szCs w:val="20"/>
                                    <w:lang w:val="it-IT"/>
                                  </w:rPr>
                                </w:pPr>
                              </w:p>
                            </w:tc>
                          </w:tr>
                        </w:tbl>
                        <w:p w14:paraId="79211071" w14:textId="77777777" w:rsidR="006A60D0" w:rsidRPr="00205014" w:rsidRDefault="006A60D0">
                          <w:pPr>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3D032" id="_x0000_t202" coordsize="21600,21600" o:spt="202" path="m,l,21600r21600,l21600,xe">
              <v:stroke joinstyle="miter"/>
              <v:path gradientshapeok="t" o:connecttype="rect"/>
            </v:shapetype>
            <v:shape id="_x0000_s1028" type="#_x0000_t202" style="position:absolute;left:0;text-align:left;margin-left:257.2pt;margin-top:-44.15pt;width:440.55pt;height:69.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" fillcolor="white [3201]" stroked="f" strokeweight=".5pt">
              <v:textbo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6A60D0" w14:paraId="399AE913" w14:textId="77777777" w:rsidTr="00B66888">
                      <w:tc>
                        <w:tcPr>
                          <w:tcW w:w="5387" w:type="dxa"/>
                        </w:tcPr>
                        <w:p w14:paraId="1CBA7EB0" w14:textId="77777777" w:rsidR="006A60D0" w:rsidRDefault="006A60D0" w:rsidP="006A60D0">
                          <w:pPr>
                            <w:tabs>
                              <w:tab w:val="left" w:pos="2590"/>
                              <w:tab w:val="center" w:pos="4536"/>
                            </w:tabs>
                            <w:jc w:val="left"/>
                          </w:pPr>
                          <w:r w:rsidRPr="001039B7">
                            <w:rPr>
                              <w:b/>
                              <w:sz w:val="20"/>
                              <w:szCs w:val="20"/>
                              <w:lang w:val="de-DE"/>
                            </w:rPr>
                            <w:t>ELSA cnc service GmbH</w:t>
                          </w:r>
                        </w:p>
                      </w:tc>
                    </w:tr>
                    <w:tr w:rsidR="006A60D0" w14:paraId="327EF640" w14:textId="77777777" w:rsidTr="00B66888">
                      <w:tc>
                        <w:tcPr>
                          <w:tcW w:w="5387" w:type="dxa"/>
                        </w:tcPr>
                        <w:p w14:paraId="06EC4E28" w14:textId="77777777" w:rsidR="006A60D0" w:rsidRDefault="006A60D0" w:rsidP="006A60D0">
                          <w:pPr>
                            <w:jc w:val="left"/>
                          </w:pPr>
                          <w:r w:rsidRPr="00A04A10">
                            <w:rPr>
                              <w:sz w:val="20"/>
                              <w:szCs w:val="20"/>
                            </w:rPr>
                            <w:t>Adresse: Ammerthalstraße 12, 85551 Kirchheim bei München</w:t>
                          </w:r>
                        </w:p>
                      </w:tc>
                    </w:tr>
                    <w:tr w:rsidR="006A60D0" w:rsidRPr="00A04A10" w14:paraId="30C9485C" w14:textId="77777777" w:rsidTr="006A60D0">
                      <w:tc>
                        <w:tcPr>
                          <w:tcW w:w="5387" w:type="dxa"/>
                        </w:tcPr>
                        <w:p w14:paraId="4BB9C50C" w14:textId="77777777" w:rsidR="006A60D0" w:rsidRPr="00A04A10" w:rsidRDefault="006A60D0" w:rsidP="006A60D0">
                          <w:pPr>
                            <w:tabs>
                              <w:tab w:val="left" w:pos="3285"/>
                            </w:tabs>
                            <w:jc w:val="left"/>
                            <w:rPr>
                              <w:sz w:val="20"/>
                              <w:szCs w:val="20"/>
                            </w:rPr>
                          </w:pPr>
                          <w:r w:rsidRPr="00A04A10">
                            <w:rPr>
                              <w:sz w:val="20"/>
                              <w:szCs w:val="20"/>
                            </w:rPr>
                            <w:t>Tel: +49 89 9033812</w:t>
                          </w:r>
                        </w:p>
                      </w:tc>
                    </w:tr>
                    <w:tr w:rsidR="006A60D0" w:rsidRPr="00A04A10" w14:paraId="049B43E2" w14:textId="77777777" w:rsidTr="00B66888">
                      <w:tc>
                        <w:tcPr>
                          <w:tcW w:w="5387" w:type="dxa"/>
                        </w:tcPr>
                        <w:p w14:paraId="34E9B396" w14:textId="77777777" w:rsidR="006A60D0" w:rsidRPr="00A04A10" w:rsidRDefault="006A60D0" w:rsidP="006A60D0">
                          <w:pPr>
                            <w:tabs>
                              <w:tab w:val="left" w:pos="2590"/>
                              <w:tab w:val="center" w:pos="4536"/>
                            </w:tabs>
                            <w:jc w:val="left"/>
                            <w:rPr>
                              <w:sz w:val="20"/>
                              <w:szCs w:val="20"/>
                              <w:lang w:val="it-IT"/>
                            </w:rPr>
                          </w:pPr>
                          <w:r w:rsidRPr="00A04A10">
                            <w:rPr>
                              <w:sz w:val="20"/>
                              <w:szCs w:val="20"/>
                              <w:lang w:val="it-IT"/>
                            </w:rPr>
                            <w:t>www.elsa-service.de</w:t>
                          </w:r>
                        </w:p>
                      </w:tc>
                    </w:tr>
                    <w:tr w:rsidR="006A60D0" w:rsidRPr="00C6168F" w14:paraId="1F908BD6" w14:textId="77777777" w:rsidTr="00B66888">
                      <w:tc>
                        <w:tcPr>
                          <w:tcW w:w="5387" w:type="dxa"/>
                        </w:tcPr>
                        <w:p w14:paraId="6D25DE11" w14:textId="77777777" w:rsidR="006A60D0" w:rsidRPr="00205014" w:rsidRDefault="006A60D0" w:rsidP="006A60D0">
                          <w:pPr>
                            <w:tabs>
                              <w:tab w:val="left" w:pos="2590"/>
                              <w:tab w:val="center" w:pos="4536"/>
                            </w:tabs>
                            <w:jc w:val="left"/>
                            <w:rPr>
                              <w:lang w:val="it-IT"/>
                            </w:rPr>
                          </w:pPr>
                          <w:r w:rsidRPr="00836400">
                            <w:rPr>
                              <w:sz w:val="20"/>
                              <w:szCs w:val="20"/>
                              <w:lang w:val="it-IT"/>
                            </w:rPr>
                            <w:t xml:space="preserve">E-Mail: </w:t>
                          </w:r>
                          <w:hyperlink r:id="rId2" w:history="1">
                            <w:r w:rsidRPr="00D47694">
                              <w:rPr>
                                <w:rStyle w:val="Hyperlink"/>
                                <w:sz w:val="20"/>
                                <w:szCs w:val="20"/>
                                <w:lang w:val="it-IT"/>
                              </w:rPr>
                              <w:t>info@elsa-service.de</w:t>
                            </w:r>
                          </w:hyperlink>
                        </w:p>
                        <w:p w14:paraId="498F3D7D" w14:textId="77777777" w:rsidR="004A2EAB" w:rsidRPr="00205014" w:rsidRDefault="004A2EAB" w:rsidP="006A60D0">
                          <w:pPr>
                            <w:tabs>
                              <w:tab w:val="left" w:pos="2590"/>
                              <w:tab w:val="center" w:pos="4536"/>
                            </w:tabs>
                            <w:jc w:val="left"/>
                            <w:rPr>
                              <w:lang w:val="it-IT"/>
                            </w:rPr>
                          </w:pPr>
                        </w:p>
                        <w:p w14:paraId="2D2FCC44" w14:textId="77777777" w:rsidR="004A2EAB" w:rsidRPr="00205014" w:rsidRDefault="004A2EAB" w:rsidP="006A60D0">
                          <w:pPr>
                            <w:tabs>
                              <w:tab w:val="left" w:pos="2590"/>
                              <w:tab w:val="center" w:pos="4536"/>
                            </w:tabs>
                            <w:jc w:val="left"/>
                            <w:rPr>
                              <w:lang w:val="it-IT"/>
                            </w:rPr>
                          </w:pPr>
                        </w:p>
                        <w:p w14:paraId="157EF494" w14:textId="77777777" w:rsidR="004A2EAB" w:rsidRPr="00205014" w:rsidRDefault="004A2EAB" w:rsidP="006A60D0">
                          <w:pPr>
                            <w:tabs>
                              <w:tab w:val="left" w:pos="2590"/>
                              <w:tab w:val="center" w:pos="4536"/>
                            </w:tabs>
                            <w:jc w:val="left"/>
                            <w:rPr>
                              <w:lang w:val="it-IT"/>
                            </w:rPr>
                          </w:pPr>
                        </w:p>
                        <w:p w14:paraId="1F990E00" w14:textId="77777777" w:rsidR="004A2EAB" w:rsidRPr="00205014" w:rsidRDefault="004A2EAB" w:rsidP="006A60D0">
                          <w:pPr>
                            <w:tabs>
                              <w:tab w:val="left" w:pos="2590"/>
                              <w:tab w:val="center" w:pos="4536"/>
                            </w:tabs>
                            <w:jc w:val="left"/>
                            <w:rPr>
                              <w:lang w:val="it-IT"/>
                            </w:rPr>
                          </w:pPr>
                        </w:p>
                        <w:p w14:paraId="5387E607" w14:textId="77777777" w:rsidR="004A2EAB" w:rsidRPr="00A04A10" w:rsidRDefault="004A2EAB" w:rsidP="006A60D0">
                          <w:pPr>
                            <w:tabs>
                              <w:tab w:val="left" w:pos="2590"/>
                              <w:tab w:val="center" w:pos="4536"/>
                            </w:tabs>
                            <w:jc w:val="left"/>
                            <w:rPr>
                              <w:sz w:val="20"/>
                              <w:szCs w:val="20"/>
                              <w:lang w:val="it-IT"/>
                            </w:rPr>
                          </w:pPr>
                        </w:p>
                      </w:tc>
                    </w:tr>
                  </w:tbl>
                  <w:p w14:paraId="79211071" w14:textId="77777777" w:rsidR="006A60D0" w:rsidRPr="00205014" w:rsidRDefault="006A60D0">
                    <w:pPr>
                      <w:rPr>
                        <w:lang w:val="it-IT"/>
                      </w:rPr>
                    </w:pPr>
                  </w:p>
                </w:txbxContent>
              </v:textbox>
            </v:shape>
          </w:pict>
        </mc:Fallback>
      </mc:AlternateContent>
    </w:r>
    <w:r w:rsidR="002B74F5" w:rsidRPr="00180F18">
      <w:rPr>
        <w:noProof/>
        <w:lang w:val="de-DE"/>
      </w:rPr>
      <w:drawing>
        <wp:anchor distT="0" distB="0" distL="114300" distR="114300" simplePos="0" relativeHeight="251658242" behindDoc="0" locked="0" layoutInCell="1" allowOverlap="1" wp14:anchorId="6194C028" wp14:editId="0AB039F3">
          <wp:simplePos x="0" y="0"/>
          <wp:positionH relativeFrom="margin">
            <wp:posOffset>152399</wp:posOffset>
          </wp:positionH>
          <wp:positionV relativeFrom="paragraph">
            <wp:posOffset>-544195</wp:posOffset>
          </wp:positionV>
          <wp:extent cx="2696431" cy="1047750"/>
          <wp:effectExtent l="0" t="0" r="8890" b="0"/>
          <wp:wrapNone/>
          <wp:docPr id="1164724100" name="Grafik 2" descr="Ein Bild, das Text, Logo,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4100" name="Grafik 2" descr="Ein Bild, das Text, Logo, Schrift, Grafiken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700272" cy="10492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5432E4" w14:textId="30DCC121" w:rsidR="00C44F6D" w:rsidRDefault="00C44F6D" w:rsidP="00C44F6D">
    <w:pPr>
      <w:pStyle w:val="Kopfzeile"/>
      <w:jc w:val="both"/>
      <w:rPr>
        <w:lang w:val="de-DE"/>
      </w:rPr>
    </w:pPr>
  </w:p>
  <w:p w14:paraId="5184E931" w14:textId="77777777" w:rsidR="004A2EAB" w:rsidRDefault="004A2EAB" w:rsidP="00C44F6D">
    <w:pPr>
      <w:pStyle w:val="Kopfzeile"/>
      <w:jc w:val="both"/>
      <w:rPr>
        <w:lang w:val="de-DE"/>
      </w:rPr>
    </w:pPr>
  </w:p>
  <w:p w14:paraId="089ECC12" w14:textId="77777777" w:rsidR="00647F78" w:rsidRPr="00C44F6D" w:rsidRDefault="00647F78" w:rsidP="00C44F6D">
    <w:pPr>
      <w:pStyle w:val="Kopfzeile"/>
      <w:jc w:val="both"/>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952B1"/>
    <w:multiLevelType w:val="hybridMultilevel"/>
    <w:tmpl w:val="12E2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B7E757A"/>
    <w:multiLevelType w:val="hybridMultilevel"/>
    <w:tmpl w:val="355455DA"/>
    <w:lvl w:ilvl="0" w:tplc="55C6110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03136078">
    <w:abstractNumId w:val="1"/>
  </w:num>
  <w:num w:numId="2" w16cid:durableId="59875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ocumentProtection w:edit="forms" w:enforcement="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58"/>
    <w:rsid w:val="00000780"/>
    <w:rsid w:val="00000BF8"/>
    <w:rsid w:val="00000E3C"/>
    <w:rsid w:val="000010EB"/>
    <w:rsid w:val="00002D81"/>
    <w:rsid w:val="00002DBF"/>
    <w:rsid w:val="00011D2C"/>
    <w:rsid w:val="00016DB2"/>
    <w:rsid w:val="00020B12"/>
    <w:rsid w:val="00021CC7"/>
    <w:rsid w:val="000250DD"/>
    <w:rsid w:val="00031222"/>
    <w:rsid w:val="00032760"/>
    <w:rsid w:val="000342D4"/>
    <w:rsid w:val="00034A82"/>
    <w:rsid w:val="00037600"/>
    <w:rsid w:val="00040A59"/>
    <w:rsid w:val="0004307B"/>
    <w:rsid w:val="00043301"/>
    <w:rsid w:val="0004394F"/>
    <w:rsid w:val="00043FA0"/>
    <w:rsid w:val="0004686B"/>
    <w:rsid w:val="00047029"/>
    <w:rsid w:val="00047C31"/>
    <w:rsid w:val="00053522"/>
    <w:rsid w:val="00056631"/>
    <w:rsid w:val="00057958"/>
    <w:rsid w:val="0006185D"/>
    <w:rsid w:val="00063085"/>
    <w:rsid w:val="00064D8C"/>
    <w:rsid w:val="00072463"/>
    <w:rsid w:val="00073559"/>
    <w:rsid w:val="00073AAC"/>
    <w:rsid w:val="00073F85"/>
    <w:rsid w:val="00085545"/>
    <w:rsid w:val="00090DDA"/>
    <w:rsid w:val="00090E39"/>
    <w:rsid w:val="0009187B"/>
    <w:rsid w:val="000943AC"/>
    <w:rsid w:val="0009492E"/>
    <w:rsid w:val="0009697B"/>
    <w:rsid w:val="000A0A38"/>
    <w:rsid w:val="000A0C86"/>
    <w:rsid w:val="000A1EC3"/>
    <w:rsid w:val="000A2191"/>
    <w:rsid w:val="000A2B1B"/>
    <w:rsid w:val="000A3F34"/>
    <w:rsid w:val="000A7D03"/>
    <w:rsid w:val="000B1AD1"/>
    <w:rsid w:val="000B2C26"/>
    <w:rsid w:val="000B3DA6"/>
    <w:rsid w:val="000B5485"/>
    <w:rsid w:val="000B62C5"/>
    <w:rsid w:val="000C6150"/>
    <w:rsid w:val="000D168D"/>
    <w:rsid w:val="000D27BC"/>
    <w:rsid w:val="000D472E"/>
    <w:rsid w:val="000D5FB4"/>
    <w:rsid w:val="000D660C"/>
    <w:rsid w:val="000D7A64"/>
    <w:rsid w:val="000E3EDB"/>
    <w:rsid w:val="000E431E"/>
    <w:rsid w:val="000E519D"/>
    <w:rsid w:val="000F20F8"/>
    <w:rsid w:val="000F5EDD"/>
    <w:rsid w:val="001010FE"/>
    <w:rsid w:val="0010335D"/>
    <w:rsid w:val="001039B7"/>
    <w:rsid w:val="00104DE5"/>
    <w:rsid w:val="00105D44"/>
    <w:rsid w:val="001067E1"/>
    <w:rsid w:val="00112241"/>
    <w:rsid w:val="00112820"/>
    <w:rsid w:val="00114443"/>
    <w:rsid w:val="00116A1C"/>
    <w:rsid w:val="0012020F"/>
    <w:rsid w:val="00122788"/>
    <w:rsid w:val="00127063"/>
    <w:rsid w:val="001317A3"/>
    <w:rsid w:val="00136ABD"/>
    <w:rsid w:val="00140E03"/>
    <w:rsid w:val="001436DF"/>
    <w:rsid w:val="001443B2"/>
    <w:rsid w:val="0014575F"/>
    <w:rsid w:val="00147B17"/>
    <w:rsid w:val="00152B24"/>
    <w:rsid w:val="00155701"/>
    <w:rsid w:val="001560AB"/>
    <w:rsid w:val="001619D7"/>
    <w:rsid w:val="00161A0E"/>
    <w:rsid w:val="001628D2"/>
    <w:rsid w:val="001637C7"/>
    <w:rsid w:val="00163876"/>
    <w:rsid w:val="0016432F"/>
    <w:rsid w:val="00164A0A"/>
    <w:rsid w:val="00165081"/>
    <w:rsid w:val="00165920"/>
    <w:rsid w:val="00165A64"/>
    <w:rsid w:val="00170349"/>
    <w:rsid w:val="00171F7A"/>
    <w:rsid w:val="001744F1"/>
    <w:rsid w:val="00180B22"/>
    <w:rsid w:val="00180D06"/>
    <w:rsid w:val="00180F18"/>
    <w:rsid w:val="00182B3F"/>
    <w:rsid w:val="0019068E"/>
    <w:rsid w:val="0019119A"/>
    <w:rsid w:val="00191573"/>
    <w:rsid w:val="001A3F43"/>
    <w:rsid w:val="001A4D9D"/>
    <w:rsid w:val="001C1011"/>
    <w:rsid w:val="001C3EC3"/>
    <w:rsid w:val="001C47B5"/>
    <w:rsid w:val="001D0BEE"/>
    <w:rsid w:val="001D15A3"/>
    <w:rsid w:val="001D4255"/>
    <w:rsid w:val="001D6C7F"/>
    <w:rsid w:val="001E1082"/>
    <w:rsid w:val="001F079F"/>
    <w:rsid w:val="001F18BE"/>
    <w:rsid w:val="001F2AF9"/>
    <w:rsid w:val="001F6CD1"/>
    <w:rsid w:val="0020219E"/>
    <w:rsid w:val="002036CC"/>
    <w:rsid w:val="0020373F"/>
    <w:rsid w:val="00204A5D"/>
    <w:rsid w:val="00205014"/>
    <w:rsid w:val="00205B17"/>
    <w:rsid w:val="00214493"/>
    <w:rsid w:val="00214765"/>
    <w:rsid w:val="002215E6"/>
    <w:rsid w:val="0022390F"/>
    <w:rsid w:val="00226161"/>
    <w:rsid w:val="00235760"/>
    <w:rsid w:val="00240C14"/>
    <w:rsid w:val="0025390C"/>
    <w:rsid w:val="002553D3"/>
    <w:rsid w:val="0025738C"/>
    <w:rsid w:val="00261DB1"/>
    <w:rsid w:val="00270F69"/>
    <w:rsid w:val="00274B58"/>
    <w:rsid w:val="00276BCB"/>
    <w:rsid w:val="00280147"/>
    <w:rsid w:val="0028075C"/>
    <w:rsid w:val="0028102F"/>
    <w:rsid w:val="00282490"/>
    <w:rsid w:val="002845E9"/>
    <w:rsid w:val="002874BB"/>
    <w:rsid w:val="0029127D"/>
    <w:rsid w:val="00292DD9"/>
    <w:rsid w:val="00297583"/>
    <w:rsid w:val="002A2511"/>
    <w:rsid w:val="002A46B4"/>
    <w:rsid w:val="002B6702"/>
    <w:rsid w:val="002B700D"/>
    <w:rsid w:val="002B74D1"/>
    <w:rsid w:val="002B74F5"/>
    <w:rsid w:val="002B7824"/>
    <w:rsid w:val="002C16EC"/>
    <w:rsid w:val="002C57E2"/>
    <w:rsid w:val="002C6B4A"/>
    <w:rsid w:val="002D0E76"/>
    <w:rsid w:val="002D4530"/>
    <w:rsid w:val="002D61BC"/>
    <w:rsid w:val="002E26A3"/>
    <w:rsid w:val="002E26D5"/>
    <w:rsid w:val="002E6913"/>
    <w:rsid w:val="002F4CA8"/>
    <w:rsid w:val="00303A3D"/>
    <w:rsid w:val="00304EFA"/>
    <w:rsid w:val="0031106C"/>
    <w:rsid w:val="00315FFD"/>
    <w:rsid w:val="003169E4"/>
    <w:rsid w:val="00317462"/>
    <w:rsid w:val="0032050D"/>
    <w:rsid w:val="00323088"/>
    <w:rsid w:val="00324CC9"/>
    <w:rsid w:val="00324FAD"/>
    <w:rsid w:val="00325B53"/>
    <w:rsid w:val="00326E8A"/>
    <w:rsid w:val="00327F63"/>
    <w:rsid w:val="003331FA"/>
    <w:rsid w:val="0033384D"/>
    <w:rsid w:val="0033520F"/>
    <w:rsid w:val="00336CC0"/>
    <w:rsid w:val="00337720"/>
    <w:rsid w:val="0034213C"/>
    <w:rsid w:val="00343089"/>
    <w:rsid w:val="0034456E"/>
    <w:rsid w:val="00345939"/>
    <w:rsid w:val="00346952"/>
    <w:rsid w:val="0034788A"/>
    <w:rsid w:val="0035289E"/>
    <w:rsid w:val="0035305C"/>
    <w:rsid w:val="00353EA7"/>
    <w:rsid w:val="00356120"/>
    <w:rsid w:val="003567FE"/>
    <w:rsid w:val="0035686C"/>
    <w:rsid w:val="00357E5E"/>
    <w:rsid w:val="00361035"/>
    <w:rsid w:val="003704A8"/>
    <w:rsid w:val="003761F7"/>
    <w:rsid w:val="00377D48"/>
    <w:rsid w:val="0038025B"/>
    <w:rsid w:val="003836DD"/>
    <w:rsid w:val="00383BAC"/>
    <w:rsid w:val="00385C9A"/>
    <w:rsid w:val="00386C00"/>
    <w:rsid w:val="00387915"/>
    <w:rsid w:val="00390887"/>
    <w:rsid w:val="00392C9B"/>
    <w:rsid w:val="003941DA"/>
    <w:rsid w:val="00394CAF"/>
    <w:rsid w:val="0039688A"/>
    <w:rsid w:val="00396CA8"/>
    <w:rsid w:val="00397690"/>
    <w:rsid w:val="003A1BE5"/>
    <w:rsid w:val="003A49B4"/>
    <w:rsid w:val="003A5640"/>
    <w:rsid w:val="003A56F8"/>
    <w:rsid w:val="003A587C"/>
    <w:rsid w:val="003B2A66"/>
    <w:rsid w:val="003B5B5C"/>
    <w:rsid w:val="003B5C17"/>
    <w:rsid w:val="003B67B2"/>
    <w:rsid w:val="003C0E38"/>
    <w:rsid w:val="003C5D91"/>
    <w:rsid w:val="003C72D9"/>
    <w:rsid w:val="003D209D"/>
    <w:rsid w:val="003D4BAD"/>
    <w:rsid w:val="003D64F9"/>
    <w:rsid w:val="003E43F3"/>
    <w:rsid w:val="003F2A5A"/>
    <w:rsid w:val="003F5955"/>
    <w:rsid w:val="003F6E64"/>
    <w:rsid w:val="00415A49"/>
    <w:rsid w:val="00415AE2"/>
    <w:rsid w:val="00416BED"/>
    <w:rsid w:val="00417807"/>
    <w:rsid w:val="00420743"/>
    <w:rsid w:val="00425017"/>
    <w:rsid w:val="00426851"/>
    <w:rsid w:val="00426D59"/>
    <w:rsid w:val="0043154D"/>
    <w:rsid w:val="00433A30"/>
    <w:rsid w:val="00433FB0"/>
    <w:rsid w:val="00437A5E"/>
    <w:rsid w:val="0044110C"/>
    <w:rsid w:val="00441488"/>
    <w:rsid w:val="004429E9"/>
    <w:rsid w:val="004431AB"/>
    <w:rsid w:val="0044372B"/>
    <w:rsid w:val="00444410"/>
    <w:rsid w:val="00454842"/>
    <w:rsid w:val="00455EF7"/>
    <w:rsid w:val="00457F46"/>
    <w:rsid w:val="004648D4"/>
    <w:rsid w:val="00466128"/>
    <w:rsid w:val="0047036B"/>
    <w:rsid w:val="00475C11"/>
    <w:rsid w:val="004808F1"/>
    <w:rsid w:val="00484241"/>
    <w:rsid w:val="004852CF"/>
    <w:rsid w:val="00497A4A"/>
    <w:rsid w:val="004A05D8"/>
    <w:rsid w:val="004A1B6D"/>
    <w:rsid w:val="004A2EAB"/>
    <w:rsid w:val="004A4F11"/>
    <w:rsid w:val="004A52F6"/>
    <w:rsid w:val="004A6330"/>
    <w:rsid w:val="004A7CD2"/>
    <w:rsid w:val="004B08C7"/>
    <w:rsid w:val="004B0E80"/>
    <w:rsid w:val="004B2361"/>
    <w:rsid w:val="004B2443"/>
    <w:rsid w:val="004B4F47"/>
    <w:rsid w:val="004B5DAE"/>
    <w:rsid w:val="004B6623"/>
    <w:rsid w:val="004C31AD"/>
    <w:rsid w:val="004C4FE0"/>
    <w:rsid w:val="004D13A3"/>
    <w:rsid w:val="004D21C7"/>
    <w:rsid w:val="004D505C"/>
    <w:rsid w:val="004D590B"/>
    <w:rsid w:val="004D5920"/>
    <w:rsid w:val="004D7CCC"/>
    <w:rsid w:val="004E2B7D"/>
    <w:rsid w:val="004E46E4"/>
    <w:rsid w:val="004F2FF7"/>
    <w:rsid w:val="004F77F5"/>
    <w:rsid w:val="00501B23"/>
    <w:rsid w:val="00505E1D"/>
    <w:rsid w:val="005115B6"/>
    <w:rsid w:val="0051187A"/>
    <w:rsid w:val="0051248F"/>
    <w:rsid w:val="00512DCA"/>
    <w:rsid w:val="005172F2"/>
    <w:rsid w:val="00517E66"/>
    <w:rsid w:val="00520852"/>
    <w:rsid w:val="00521258"/>
    <w:rsid w:val="005218D4"/>
    <w:rsid w:val="005250C8"/>
    <w:rsid w:val="00526185"/>
    <w:rsid w:val="00527AF0"/>
    <w:rsid w:val="00530C79"/>
    <w:rsid w:val="00532724"/>
    <w:rsid w:val="005340BB"/>
    <w:rsid w:val="0053505F"/>
    <w:rsid w:val="00535A17"/>
    <w:rsid w:val="00541328"/>
    <w:rsid w:val="00545A5D"/>
    <w:rsid w:val="00550695"/>
    <w:rsid w:val="0055467B"/>
    <w:rsid w:val="0055518D"/>
    <w:rsid w:val="0055643A"/>
    <w:rsid w:val="00557A67"/>
    <w:rsid w:val="00557E19"/>
    <w:rsid w:val="005612C3"/>
    <w:rsid w:val="00563F5A"/>
    <w:rsid w:val="005669AB"/>
    <w:rsid w:val="005700D3"/>
    <w:rsid w:val="00571800"/>
    <w:rsid w:val="00571A9E"/>
    <w:rsid w:val="00573F76"/>
    <w:rsid w:val="005750F3"/>
    <w:rsid w:val="00575E1C"/>
    <w:rsid w:val="00582883"/>
    <w:rsid w:val="0058484C"/>
    <w:rsid w:val="0058734C"/>
    <w:rsid w:val="00594CC9"/>
    <w:rsid w:val="00594E06"/>
    <w:rsid w:val="005A0566"/>
    <w:rsid w:val="005A12AB"/>
    <w:rsid w:val="005A2062"/>
    <w:rsid w:val="005A3DF9"/>
    <w:rsid w:val="005A6C2B"/>
    <w:rsid w:val="005A7815"/>
    <w:rsid w:val="005B0800"/>
    <w:rsid w:val="005B2D10"/>
    <w:rsid w:val="005B71FC"/>
    <w:rsid w:val="005C039D"/>
    <w:rsid w:val="005C0620"/>
    <w:rsid w:val="005C08BA"/>
    <w:rsid w:val="005C6B97"/>
    <w:rsid w:val="005C7E56"/>
    <w:rsid w:val="005E2BF9"/>
    <w:rsid w:val="005E358C"/>
    <w:rsid w:val="005E5EF3"/>
    <w:rsid w:val="005E67C4"/>
    <w:rsid w:val="005F144E"/>
    <w:rsid w:val="005F31DA"/>
    <w:rsid w:val="005F7901"/>
    <w:rsid w:val="00602AFD"/>
    <w:rsid w:val="00606ABD"/>
    <w:rsid w:val="006116F8"/>
    <w:rsid w:val="006122BB"/>
    <w:rsid w:val="00612C1A"/>
    <w:rsid w:val="00616DF3"/>
    <w:rsid w:val="006205A5"/>
    <w:rsid w:val="00632135"/>
    <w:rsid w:val="006349CC"/>
    <w:rsid w:val="00635C0D"/>
    <w:rsid w:val="006367F2"/>
    <w:rsid w:val="00645F40"/>
    <w:rsid w:val="00646E17"/>
    <w:rsid w:val="00647098"/>
    <w:rsid w:val="00647F78"/>
    <w:rsid w:val="0065026C"/>
    <w:rsid w:val="00650D9E"/>
    <w:rsid w:val="00651D19"/>
    <w:rsid w:val="00653D3F"/>
    <w:rsid w:val="006540FC"/>
    <w:rsid w:val="006635F9"/>
    <w:rsid w:val="006636DE"/>
    <w:rsid w:val="00664BD9"/>
    <w:rsid w:val="00672885"/>
    <w:rsid w:val="00672EF6"/>
    <w:rsid w:val="006738B0"/>
    <w:rsid w:val="006755EE"/>
    <w:rsid w:val="00677E9D"/>
    <w:rsid w:val="00683E25"/>
    <w:rsid w:val="00692286"/>
    <w:rsid w:val="0069304C"/>
    <w:rsid w:val="00693581"/>
    <w:rsid w:val="0069403E"/>
    <w:rsid w:val="006962B6"/>
    <w:rsid w:val="006A3FA0"/>
    <w:rsid w:val="006A60D0"/>
    <w:rsid w:val="006B237C"/>
    <w:rsid w:val="006B3275"/>
    <w:rsid w:val="006B3E8F"/>
    <w:rsid w:val="006B4036"/>
    <w:rsid w:val="006B497A"/>
    <w:rsid w:val="006C06EA"/>
    <w:rsid w:val="006C46B1"/>
    <w:rsid w:val="006C4D83"/>
    <w:rsid w:val="006D0422"/>
    <w:rsid w:val="006D3CEC"/>
    <w:rsid w:val="006D4224"/>
    <w:rsid w:val="006D5501"/>
    <w:rsid w:val="006D6813"/>
    <w:rsid w:val="006E0AA3"/>
    <w:rsid w:val="006E1001"/>
    <w:rsid w:val="006E1DA2"/>
    <w:rsid w:val="006E46C1"/>
    <w:rsid w:val="006E62A7"/>
    <w:rsid w:val="006F1B86"/>
    <w:rsid w:val="006F37A2"/>
    <w:rsid w:val="006F3F64"/>
    <w:rsid w:val="006F3F6C"/>
    <w:rsid w:val="006F57CB"/>
    <w:rsid w:val="006F6D4F"/>
    <w:rsid w:val="006F7ADA"/>
    <w:rsid w:val="00705E49"/>
    <w:rsid w:val="00707E9F"/>
    <w:rsid w:val="0071239B"/>
    <w:rsid w:val="0071325C"/>
    <w:rsid w:val="007137C0"/>
    <w:rsid w:val="007201C2"/>
    <w:rsid w:val="00720638"/>
    <w:rsid w:val="00726451"/>
    <w:rsid w:val="0072792F"/>
    <w:rsid w:val="00731A2C"/>
    <w:rsid w:val="0073277D"/>
    <w:rsid w:val="0073285B"/>
    <w:rsid w:val="007342CC"/>
    <w:rsid w:val="007376F5"/>
    <w:rsid w:val="007400F0"/>
    <w:rsid w:val="00741FB0"/>
    <w:rsid w:val="00742D8E"/>
    <w:rsid w:val="00743E6D"/>
    <w:rsid w:val="0074634C"/>
    <w:rsid w:val="00750200"/>
    <w:rsid w:val="00750C4E"/>
    <w:rsid w:val="00751504"/>
    <w:rsid w:val="00752D55"/>
    <w:rsid w:val="007549F4"/>
    <w:rsid w:val="0076076D"/>
    <w:rsid w:val="00760B1C"/>
    <w:rsid w:val="00760F7A"/>
    <w:rsid w:val="00761D08"/>
    <w:rsid w:val="00764AC7"/>
    <w:rsid w:val="0076592E"/>
    <w:rsid w:val="007677B9"/>
    <w:rsid w:val="0076792E"/>
    <w:rsid w:val="00770153"/>
    <w:rsid w:val="00770DC0"/>
    <w:rsid w:val="00771E59"/>
    <w:rsid w:val="00773D81"/>
    <w:rsid w:val="00775889"/>
    <w:rsid w:val="00775BE6"/>
    <w:rsid w:val="007806D8"/>
    <w:rsid w:val="00782249"/>
    <w:rsid w:val="0078393A"/>
    <w:rsid w:val="00784CC9"/>
    <w:rsid w:val="0078616E"/>
    <w:rsid w:val="007A5C09"/>
    <w:rsid w:val="007B3545"/>
    <w:rsid w:val="007B50AA"/>
    <w:rsid w:val="007B615F"/>
    <w:rsid w:val="007B6AC5"/>
    <w:rsid w:val="007C1A3A"/>
    <w:rsid w:val="007C4B38"/>
    <w:rsid w:val="007C5971"/>
    <w:rsid w:val="007D295A"/>
    <w:rsid w:val="007D31FA"/>
    <w:rsid w:val="007E1E98"/>
    <w:rsid w:val="007E44DE"/>
    <w:rsid w:val="007F15BB"/>
    <w:rsid w:val="007F2C2D"/>
    <w:rsid w:val="007F3D78"/>
    <w:rsid w:val="008010A0"/>
    <w:rsid w:val="00801A7E"/>
    <w:rsid w:val="008036AE"/>
    <w:rsid w:val="00803A1C"/>
    <w:rsid w:val="00803C8A"/>
    <w:rsid w:val="00806D84"/>
    <w:rsid w:val="0081086D"/>
    <w:rsid w:val="008112CE"/>
    <w:rsid w:val="00811CA8"/>
    <w:rsid w:val="0081460B"/>
    <w:rsid w:val="00817AF1"/>
    <w:rsid w:val="008227A5"/>
    <w:rsid w:val="00822DE3"/>
    <w:rsid w:val="00823EF9"/>
    <w:rsid w:val="008241A5"/>
    <w:rsid w:val="00826336"/>
    <w:rsid w:val="00827C6B"/>
    <w:rsid w:val="00830593"/>
    <w:rsid w:val="00830E1C"/>
    <w:rsid w:val="008416D1"/>
    <w:rsid w:val="00842BC3"/>
    <w:rsid w:val="00844217"/>
    <w:rsid w:val="008462A8"/>
    <w:rsid w:val="00846E4B"/>
    <w:rsid w:val="0085244A"/>
    <w:rsid w:val="0085345D"/>
    <w:rsid w:val="0085385C"/>
    <w:rsid w:val="00855C23"/>
    <w:rsid w:val="00857600"/>
    <w:rsid w:val="008577DF"/>
    <w:rsid w:val="00861D3B"/>
    <w:rsid w:val="00863DD6"/>
    <w:rsid w:val="00867DE3"/>
    <w:rsid w:val="008724DE"/>
    <w:rsid w:val="00873E65"/>
    <w:rsid w:val="00874D26"/>
    <w:rsid w:val="008844C2"/>
    <w:rsid w:val="00887CD0"/>
    <w:rsid w:val="008901C5"/>
    <w:rsid w:val="00891E0D"/>
    <w:rsid w:val="0089251F"/>
    <w:rsid w:val="00892678"/>
    <w:rsid w:val="0089274E"/>
    <w:rsid w:val="00894436"/>
    <w:rsid w:val="008A1540"/>
    <w:rsid w:val="008A5874"/>
    <w:rsid w:val="008A7B5E"/>
    <w:rsid w:val="008B0013"/>
    <w:rsid w:val="008B7408"/>
    <w:rsid w:val="008C16B0"/>
    <w:rsid w:val="008C39FE"/>
    <w:rsid w:val="008C3CE2"/>
    <w:rsid w:val="008C6947"/>
    <w:rsid w:val="008D06B9"/>
    <w:rsid w:val="008D0815"/>
    <w:rsid w:val="008D2AB0"/>
    <w:rsid w:val="008D678C"/>
    <w:rsid w:val="008E3FFC"/>
    <w:rsid w:val="008E4204"/>
    <w:rsid w:val="008E5BE1"/>
    <w:rsid w:val="008E72A7"/>
    <w:rsid w:val="008F0BE2"/>
    <w:rsid w:val="008F25A9"/>
    <w:rsid w:val="008F459B"/>
    <w:rsid w:val="008F7297"/>
    <w:rsid w:val="00904204"/>
    <w:rsid w:val="00904B78"/>
    <w:rsid w:val="00914EDC"/>
    <w:rsid w:val="0092008F"/>
    <w:rsid w:val="00926E70"/>
    <w:rsid w:val="00927E7F"/>
    <w:rsid w:val="009310D8"/>
    <w:rsid w:val="00932F5F"/>
    <w:rsid w:val="009339B2"/>
    <w:rsid w:val="009348B4"/>
    <w:rsid w:val="00934955"/>
    <w:rsid w:val="00937764"/>
    <w:rsid w:val="0094090A"/>
    <w:rsid w:val="0094483E"/>
    <w:rsid w:val="009503BE"/>
    <w:rsid w:val="00950F8E"/>
    <w:rsid w:val="00952ECE"/>
    <w:rsid w:val="0095412C"/>
    <w:rsid w:val="009552ED"/>
    <w:rsid w:val="009622B4"/>
    <w:rsid w:val="009639AA"/>
    <w:rsid w:val="00971C68"/>
    <w:rsid w:val="00972136"/>
    <w:rsid w:val="00980FB3"/>
    <w:rsid w:val="0098131E"/>
    <w:rsid w:val="00987F2D"/>
    <w:rsid w:val="00993EC4"/>
    <w:rsid w:val="00996157"/>
    <w:rsid w:val="009A0033"/>
    <w:rsid w:val="009A0515"/>
    <w:rsid w:val="009A13E1"/>
    <w:rsid w:val="009A162F"/>
    <w:rsid w:val="009A21E8"/>
    <w:rsid w:val="009A48C7"/>
    <w:rsid w:val="009A70FB"/>
    <w:rsid w:val="009A7604"/>
    <w:rsid w:val="009B3B06"/>
    <w:rsid w:val="009B5158"/>
    <w:rsid w:val="009B76B8"/>
    <w:rsid w:val="009B7DF9"/>
    <w:rsid w:val="009C1437"/>
    <w:rsid w:val="009C4C2C"/>
    <w:rsid w:val="009C4FB5"/>
    <w:rsid w:val="009C5B9D"/>
    <w:rsid w:val="009C657E"/>
    <w:rsid w:val="009C6786"/>
    <w:rsid w:val="009D14A2"/>
    <w:rsid w:val="009D3958"/>
    <w:rsid w:val="009D4341"/>
    <w:rsid w:val="009E27D2"/>
    <w:rsid w:val="009E7C67"/>
    <w:rsid w:val="009F372A"/>
    <w:rsid w:val="009F6654"/>
    <w:rsid w:val="00A03716"/>
    <w:rsid w:val="00A0466D"/>
    <w:rsid w:val="00A04A10"/>
    <w:rsid w:val="00A1153A"/>
    <w:rsid w:val="00A12315"/>
    <w:rsid w:val="00A17848"/>
    <w:rsid w:val="00A2144C"/>
    <w:rsid w:val="00A216A2"/>
    <w:rsid w:val="00A2227E"/>
    <w:rsid w:val="00A26958"/>
    <w:rsid w:val="00A269BD"/>
    <w:rsid w:val="00A26B97"/>
    <w:rsid w:val="00A407B2"/>
    <w:rsid w:val="00A4583A"/>
    <w:rsid w:val="00A462F6"/>
    <w:rsid w:val="00A463DF"/>
    <w:rsid w:val="00A4659C"/>
    <w:rsid w:val="00A47E90"/>
    <w:rsid w:val="00A55B8A"/>
    <w:rsid w:val="00A56548"/>
    <w:rsid w:val="00A62DBF"/>
    <w:rsid w:val="00A66599"/>
    <w:rsid w:val="00A67795"/>
    <w:rsid w:val="00A74D3E"/>
    <w:rsid w:val="00A7629B"/>
    <w:rsid w:val="00A76F69"/>
    <w:rsid w:val="00A81D5D"/>
    <w:rsid w:val="00A85210"/>
    <w:rsid w:val="00A861CC"/>
    <w:rsid w:val="00AA4BF9"/>
    <w:rsid w:val="00AA4D56"/>
    <w:rsid w:val="00AA71B9"/>
    <w:rsid w:val="00AB0BDC"/>
    <w:rsid w:val="00AB2470"/>
    <w:rsid w:val="00AB26DB"/>
    <w:rsid w:val="00AB65D4"/>
    <w:rsid w:val="00AC04BB"/>
    <w:rsid w:val="00AC65E1"/>
    <w:rsid w:val="00AC68B9"/>
    <w:rsid w:val="00AC74D4"/>
    <w:rsid w:val="00AD0F5B"/>
    <w:rsid w:val="00AD4456"/>
    <w:rsid w:val="00AD789B"/>
    <w:rsid w:val="00AD7C28"/>
    <w:rsid w:val="00AE5693"/>
    <w:rsid w:val="00AE5D82"/>
    <w:rsid w:val="00AE6A8D"/>
    <w:rsid w:val="00AE75EA"/>
    <w:rsid w:val="00AF2F77"/>
    <w:rsid w:val="00AF316D"/>
    <w:rsid w:val="00AF4855"/>
    <w:rsid w:val="00AF7DBB"/>
    <w:rsid w:val="00B01CA3"/>
    <w:rsid w:val="00B11797"/>
    <w:rsid w:val="00B149DE"/>
    <w:rsid w:val="00B2227B"/>
    <w:rsid w:val="00B329D8"/>
    <w:rsid w:val="00B34243"/>
    <w:rsid w:val="00B35943"/>
    <w:rsid w:val="00B37BDE"/>
    <w:rsid w:val="00B40C1E"/>
    <w:rsid w:val="00B41605"/>
    <w:rsid w:val="00B4274C"/>
    <w:rsid w:val="00B5330A"/>
    <w:rsid w:val="00B540D0"/>
    <w:rsid w:val="00B5574C"/>
    <w:rsid w:val="00B62418"/>
    <w:rsid w:val="00B70694"/>
    <w:rsid w:val="00B72E60"/>
    <w:rsid w:val="00B74627"/>
    <w:rsid w:val="00B8675F"/>
    <w:rsid w:val="00B95D25"/>
    <w:rsid w:val="00B961A8"/>
    <w:rsid w:val="00BA1623"/>
    <w:rsid w:val="00BA6FC0"/>
    <w:rsid w:val="00BB7BD2"/>
    <w:rsid w:val="00BC12AB"/>
    <w:rsid w:val="00BC50F2"/>
    <w:rsid w:val="00BC55B5"/>
    <w:rsid w:val="00BD0BA6"/>
    <w:rsid w:val="00BD0C1A"/>
    <w:rsid w:val="00BD115A"/>
    <w:rsid w:val="00BD77F6"/>
    <w:rsid w:val="00BE2AF2"/>
    <w:rsid w:val="00BE626F"/>
    <w:rsid w:val="00BE6FAE"/>
    <w:rsid w:val="00BE735E"/>
    <w:rsid w:val="00BF2867"/>
    <w:rsid w:val="00C0230C"/>
    <w:rsid w:val="00C10E03"/>
    <w:rsid w:val="00C11A88"/>
    <w:rsid w:val="00C12DD1"/>
    <w:rsid w:val="00C13017"/>
    <w:rsid w:val="00C15D96"/>
    <w:rsid w:val="00C207C6"/>
    <w:rsid w:val="00C212CD"/>
    <w:rsid w:val="00C23F37"/>
    <w:rsid w:val="00C26CDA"/>
    <w:rsid w:val="00C2799C"/>
    <w:rsid w:val="00C31E29"/>
    <w:rsid w:val="00C33BE8"/>
    <w:rsid w:val="00C35DC0"/>
    <w:rsid w:val="00C36458"/>
    <w:rsid w:val="00C42CE5"/>
    <w:rsid w:val="00C42EF7"/>
    <w:rsid w:val="00C44F6D"/>
    <w:rsid w:val="00C5230A"/>
    <w:rsid w:val="00C61443"/>
    <w:rsid w:val="00C6168F"/>
    <w:rsid w:val="00C64E09"/>
    <w:rsid w:val="00C67EE4"/>
    <w:rsid w:val="00C71703"/>
    <w:rsid w:val="00C7344B"/>
    <w:rsid w:val="00C7734A"/>
    <w:rsid w:val="00C80FEF"/>
    <w:rsid w:val="00C814A0"/>
    <w:rsid w:val="00C83016"/>
    <w:rsid w:val="00C83BAB"/>
    <w:rsid w:val="00C864BC"/>
    <w:rsid w:val="00C90788"/>
    <w:rsid w:val="00C93E82"/>
    <w:rsid w:val="00C9460A"/>
    <w:rsid w:val="00C9561A"/>
    <w:rsid w:val="00C960BF"/>
    <w:rsid w:val="00C96254"/>
    <w:rsid w:val="00C966D3"/>
    <w:rsid w:val="00CA1710"/>
    <w:rsid w:val="00CA4A8D"/>
    <w:rsid w:val="00CA6B8C"/>
    <w:rsid w:val="00CB402A"/>
    <w:rsid w:val="00CC6661"/>
    <w:rsid w:val="00CD0037"/>
    <w:rsid w:val="00CD3711"/>
    <w:rsid w:val="00CD4771"/>
    <w:rsid w:val="00CD62AF"/>
    <w:rsid w:val="00CD7DDC"/>
    <w:rsid w:val="00CE22EE"/>
    <w:rsid w:val="00CE3258"/>
    <w:rsid w:val="00CE7678"/>
    <w:rsid w:val="00CF043F"/>
    <w:rsid w:val="00CF0C6A"/>
    <w:rsid w:val="00CF1B4B"/>
    <w:rsid w:val="00CF2807"/>
    <w:rsid w:val="00CF3C40"/>
    <w:rsid w:val="00CF4F9C"/>
    <w:rsid w:val="00CF5122"/>
    <w:rsid w:val="00CF513D"/>
    <w:rsid w:val="00CF6A4A"/>
    <w:rsid w:val="00CF6D25"/>
    <w:rsid w:val="00D00DB5"/>
    <w:rsid w:val="00D02FF1"/>
    <w:rsid w:val="00D053FD"/>
    <w:rsid w:val="00D0734D"/>
    <w:rsid w:val="00D1260E"/>
    <w:rsid w:val="00D136A7"/>
    <w:rsid w:val="00D1447E"/>
    <w:rsid w:val="00D155D0"/>
    <w:rsid w:val="00D2479B"/>
    <w:rsid w:val="00D24A41"/>
    <w:rsid w:val="00D277A1"/>
    <w:rsid w:val="00D3144F"/>
    <w:rsid w:val="00D36211"/>
    <w:rsid w:val="00D44323"/>
    <w:rsid w:val="00D47ADE"/>
    <w:rsid w:val="00D5151C"/>
    <w:rsid w:val="00D544CC"/>
    <w:rsid w:val="00D55DBF"/>
    <w:rsid w:val="00D60F73"/>
    <w:rsid w:val="00D60FA6"/>
    <w:rsid w:val="00D62492"/>
    <w:rsid w:val="00D6369E"/>
    <w:rsid w:val="00D6384C"/>
    <w:rsid w:val="00D64503"/>
    <w:rsid w:val="00D64D33"/>
    <w:rsid w:val="00D67DF1"/>
    <w:rsid w:val="00D72434"/>
    <w:rsid w:val="00D72E73"/>
    <w:rsid w:val="00D740A7"/>
    <w:rsid w:val="00D751DE"/>
    <w:rsid w:val="00D7617A"/>
    <w:rsid w:val="00D80EAA"/>
    <w:rsid w:val="00D8240F"/>
    <w:rsid w:val="00D847A6"/>
    <w:rsid w:val="00D92F48"/>
    <w:rsid w:val="00D93CEC"/>
    <w:rsid w:val="00D970CE"/>
    <w:rsid w:val="00DA1FAF"/>
    <w:rsid w:val="00DB19BE"/>
    <w:rsid w:val="00DB3ADB"/>
    <w:rsid w:val="00DB741D"/>
    <w:rsid w:val="00DC0B17"/>
    <w:rsid w:val="00DC0C3A"/>
    <w:rsid w:val="00DC3169"/>
    <w:rsid w:val="00DC685F"/>
    <w:rsid w:val="00DD5649"/>
    <w:rsid w:val="00DD7674"/>
    <w:rsid w:val="00DD7B3C"/>
    <w:rsid w:val="00DE13AC"/>
    <w:rsid w:val="00DE1860"/>
    <w:rsid w:val="00DE1D9C"/>
    <w:rsid w:val="00DE574A"/>
    <w:rsid w:val="00DF38D6"/>
    <w:rsid w:val="00DF4261"/>
    <w:rsid w:val="00DF442F"/>
    <w:rsid w:val="00DF4490"/>
    <w:rsid w:val="00E05842"/>
    <w:rsid w:val="00E107A5"/>
    <w:rsid w:val="00E12729"/>
    <w:rsid w:val="00E15FA7"/>
    <w:rsid w:val="00E17F84"/>
    <w:rsid w:val="00E21820"/>
    <w:rsid w:val="00E22E6C"/>
    <w:rsid w:val="00E25700"/>
    <w:rsid w:val="00E2748C"/>
    <w:rsid w:val="00E301F3"/>
    <w:rsid w:val="00E33ADC"/>
    <w:rsid w:val="00E341A3"/>
    <w:rsid w:val="00E3481F"/>
    <w:rsid w:val="00E34954"/>
    <w:rsid w:val="00E35FFE"/>
    <w:rsid w:val="00E37224"/>
    <w:rsid w:val="00E41721"/>
    <w:rsid w:val="00E4172F"/>
    <w:rsid w:val="00E41C9F"/>
    <w:rsid w:val="00E44E19"/>
    <w:rsid w:val="00E451BC"/>
    <w:rsid w:val="00E45B5C"/>
    <w:rsid w:val="00E46462"/>
    <w:rsid w:val="00E46DB0"/>
    <w:rsid w:val="00E67384"/>
    <w:rsid w:val="00E70721"/>
    <w:rsid w:val="00E70AFB"/>
    <w:rsid w:val="00E74113"/>
    <w:rsid w:val="00E84CA5"/>
    <w:rsid w:val="00E90FB3"/>
    <w:rsid w:val="00E96F4C"/>
    <w:rsid w:val="00E973D0"/>
    <w:rsid w:val="00EA11B1"/>
    <w:rsid w:val="00EA1235"/>
    <w:rsid w:val="00EA18D7"/>
    <w:rsid w:val="00EA24A4"/>
    <w:rsid w:val="00EA44BD"/>
    <w:rsid w:val="00EA5C68"/>
    <w:rsid w:val="00EA75ED"/>
    <w:rsid w:val="00EB4832"/>
    <w:rsid w:val="00EB4E50"/>
    <w:rsid w:val="00EB6D4A"/>
    <w:rsid w:val="00EB742C"/>
    <w:rsid w:val="00EC1673"/>
    <w:rsid w:val="00EC167B"/>
    <w:rsid w:val="00EC1974"/>
    <w:rsid w:val="00ED0CC1"/>
    <w:rsid w:val="00ED1D10"/>
    <w:rsid w:val="00ED3531"/>
    <w:rsid w:val="00ED3698"/>
    <w:rsid w:val="00ED4BB2"/>
    <w:rsid w:val="00EE1900"/>
    <w:rsid w:val="00EE363F"/>
    <w:rsid w:val="00EE544C"/>
    <w:rsid w:val="00EE56B1"/>
    <w:rsid w:val="00EE78AB"/>
    <w:rsid w:val="00EE7EA8"/>
    <w:rsid w:val="00EF5E1C"/>
    <w:rsid w:val="00EF65D6"/>
    <w:rsid w:val="00F02EBF"/>
    <w:rsid w:val="00F03415"/>
    <w:rsid w:val="00F070C2"/>
    <w:rsid w:val="00F10638"/>
    <w:rsid w:val="00F15098"/>
    <w:rsid w:val="00F22AC1"/>
    <w:rsid w:val="00F23FE0"/>
    <w:rsid w:val="00F3042F"/>
    <w:rsid w:val="00F3133F"/>
    <w:rsid w:val="00F37B12"/>
    <w:rsid w:val="00F408F7"/>
    <w:rsid w:val="00F41B92"/>
    <w:rsid w:val="00F43571"/>
    <w:rsid w:val="00F43C4D"/>
    <w:rsid w:val="00F46422"/>
    <w:rsid w:val="00F46E92"/>
    <w:rsid w:val="00F47B82"/>
    <w:rsid w:val="00F5094E"/>
    <w:rsid w:val="00F52D17"/>
    <w:rsid w:val="00F566E0"/>
    <w:rsid w:val="00F72076"/>
    <w:rsid w:val="00F73F18"/>
    <w:rsid w:val="00F7476B"/>
    <w:rsid w:val="00F76AB8"/>
    <w:rsid w:val="00F8788F"/>
    <w:rsid w:val="00F87ED6"/>
    <w:rsid w:val="00F9092F"/>
    <w:rsid w:val="00F91778"/>
    <w:rsid w:val="00F9217B"/>
    <w:rsid w:val="00F93A03"/>
    <w:rsid w:val="00F95457"/>
    <w:rsid w:val="00FA0E82"/>
    <w:rsid w:val="00FA34C7"/>
    <w:rsid w:val="00FA49D2"/>
    <w:rsid w:val="00FA703D"/>
    <w:rsid w:val="00FA7E53"/>
    <w:rsid w:val="00FB194F"/>
    <w:rsid w:val="00FB40A1"/>
    <w:rsid w:val="00FC1A75"/>
    <w:rsid w:val="00FC36C4"/>
    <w:rsid w:val="00FC3D81"/>
    <w:rsid w:val="00FC43F4"/>
    <w:rsid w:val="00FC5DD9"/>
    <w:rsid w:val="00FD175C"/>
    <w:rsid w:val="00FD3B0F"/>
    <w:rsid w:val="00FD62F0"/>
    <w:rsid w:val="00FE146F"/>
    <w:rsid w:val="00FE3B28"/>
    <w:rsid w:val="00FF62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9C57F"/>
  <w15:docId w15:val="{F84E5BDE-687E-43F1-A504-40BB72AC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0147"/>
    <w:pPr>
      <w:jc w:val="center"/>
    </w:pPr>
    <w:rPr>
      <w:sz w:val="22"/>
      <w:szCs w:val="22"/>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310D8"/>
    <w:rPr>
      <w:rFonts w:ascii="Tahoma" w:hAnsi="Tahoma" w:cs="Tahoma"/>
      <w:sz w:val="16"/>
      <w:szCs w:val="16"/>
    </w:rPr>
  </w:style>
  <w:style w:type="character" w:customStyle="1" w:styleId="SprechblasentextZchn">
    <w:name w:val="Sprechblasentext Zchn"/>
    <w:link w:val="Sprechblasentext"/>
    <w:uiPriority w:val="99"/>
    <w:semiHidden/>
    <w:rsid w:val="009310D8"/>
    <w:rPr>
      <w:rFonts w:ascii="Tahoma" w:hAnsi="Tahoma" w:cs="Tahoma"/>
      <w:sz w:val="16"/>
      <w:szCs w:val="16"/>
    </w:rPr>
  </w:style>
  <w:style w:type="character" w:styleId="Hyperlink">
    <w:name w:val="Hyperlink"/>
    <w:uiPriority w:val="99"/>
    <w:unhideWhenUsed/>
    <w:rsid w:val="009310D8"/>
    <w:rPr>
      <w:color w:val="0000FF"/>
      <w:u w:val="single"/>
    </w:rPr>
  </w:style>
  <w:style w:type="table" w:styleId="Tabellenraster">
    <w:name w:val="Table Grid"/>
    <w:basedOn w:val="NormaleTabelle"/>
    <w:uiPriority w:val="39"/>
    <w:rsid w:val="009310D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Kopfzeile">
    <w:name w:val="header"/>
    <w:basedOn w:val="Standard"/>
    <w:link w:val="KopfzeileZchn"/>
    <w:uiPriority w:val="99"/>
    <w:unhideWhenUsed/>
    <w:rsid w:val="00ED3698"/>
    <w:pPr>
      <w:tabs>
        <w:tab w:val="center" w:pos="4536"/>
        <w:tab w:val="right" w:pos="9072"/>
      </w:tabs>
    </w:pPr>
  </w:style>
  <w:style w:type="character" w:customStyle="1" w:styleId="KopfzeileZchn">
    <w:name w:val="Kopfzeile Zchn"/>
    <w:basedOn w:val="Absatz-Standardschriftart"/>
    <w:link w:val="Kopfzeile"/>
    <w:uiPriority w:val="99"/>
    <w:rsid w:val="00ED3698"/>
  </w:style>
  <w:style w:type="paragraph" w:styleId="Fuzeile">
    <w:name w:val="footer"/>
    <w:basedOn w:val="Standard"/>
    <w:link w:val="FuzeileZchn"/>
    <w:uiPriority w:val="99"/>
    <w:unhideWhenUsed/>
    <w:rsid w:val="00ED3698"/>
    <w:pPr>
      <w:tabs>
        <w:tab w:val="center" w:pos="4536"/>
        <w:tab w:val="right" w:pos="9072"/>
      </w:tabs>
    </w:pPr>
  </w:style>
  <w:style w:type="character" w:customStyle="1" w:styleId="FuzeileZchn">
    <w:name w:val="Fußzeile Zchn"/>
    <w:basedOn w:val="Absatz-Standardschriftart"/>
    <w:link w:val="Fuzeile"/>
    <w:uiPriority w:val="99"/>
    <w:rsid w:val="00ED3698"/>
  </w:style>
  <w:style w:type="character" w:styleId="Platzhaltertext">
    <w:name w:val="Placeholder Text"/>
    <w:uiPriority w:val="99"/>
    <w:semiHidden/>
    <w:rsid w:val="00530C79"/>
    <w:rPr>
      <w:color w:val="808080"/>
    </w:rPr>
  </w:style>
  <w:style w:type="paragraph" w:styleId="KeinLeerraum">
    <w:name w:val="No Spacing"/>
    <w:uiPriority w:val="1"/>
    <w:qFormat/>
    <w:rsid w:val="00D751DE"/>
    <w:pPr>
      <w:jc w:val="center"/>
    </w:pPr>
    <w:rPr>
      <w:sz w:val="22"/>
      <w:szCs w:val="22"/>
      <w:lang w:val="de-AT" w:eastAsia="en-US"/>
    </w:rPr>
  </w:style>
  <w:style w:type="paragraph" w:styleId="Listenabsatz">
    <w:name w:val="List Paragraph"/>
    <w:basedOn w:val="Standard"/>
    <w:uiPriority w:val="34"/>
    <w:qFormat/>
    <w:rsid w:val="004A05D8"/>
    <w:pPr>
      <w:ind w:left="720"/>
      <w:contextualSpacing/>
    </w:pPr>
  </w:style>
  <w:style w:type="paragraph" w:styleId="Titel">
    <w:name w:val="Title"/>
    <w:basedOn w:val="Standard"/>
    <w:next w:val="Standard"/>
    <w:link w:val="TitelZchn"/>
    <w:uiPriority w:val="10"/>
    <w:qFormat/>
    <w:rsid w:val="00325B53"/>
    <w:pPr>
      <w:contextualSpacing/>
      <w:jc w:val="left"/>
    </w:pPr>
    <w:rPr>
      <w:rFonts w:asciiTheme="majorHAnsi" w:eastAsiaTheme="majorEastAsia" w:hAnsiTheme="majorHAnsi" w:cstheme="majorBidi"/>
      <w:spacing w:val="-10"/>
      <w:kern w:val="28"/>
      <w:sz w:val="56"/>
      <w:szCs w:val="56"/>
      <w:lang w:val="de-DE"/>
    </w:rPr>
  </w:style>
  <w:style w:type="character" w:customStyle="1" w:styleId="TitelZchn">
    <w:name w:val="Titel Zchn"/>
    <w:basedOn w:val="Absatz-Standardschriftart"/>
    <w:link w:val="Titel"/>
    <w:uiPriority w:val="10"/>
    <w:rsid w:val="00325B53"/>
    <w:rPr>
      <w:rFonts w:asciiTheme="majorHAnsi" w:eastAsiaTheme="majorEastAsia" w:hAnsiTheme="majorHAnsi" w:cstheme="majorBidi"/>
      <w:spacing w:val="-10"/>
      <w:kern w:val="28"/>
      <w:sz w:val="56"/>
      <w:szCs w:val="56"/>
      <w:lang w:eastAsia="en-US"/>
    </w:rPr>
  </w:style>
  <w:style w:type="character" w:styleId="NichtaufgelsteErwhnung">
    <w:name w:val="Unresolved Mention"/>
    <w:basedOn w:val="Absatz-Standardschriftart"/>
    <w:uiPriority w:val="99"/>
    <w:semiHidden/>
    <w:unhideWhenUsed/>
    <w:rsid w:val="00A04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9075">
      <w:bodyDiv w:val="1"/>
      <w:marLeft w:val="0"/>
      <w:marRight w:val="0"/>
      <w:marTop w:val="0"/>
      <w:marBottom w:val="0"/>
      <w:divBdr>
        <w:top w:val="none" w:sz="0" w:space="0" w:color="auto"/>
        <w:left w:val="none" w:sz="0" w:space="0" w:color="auto"/>
        <w:bottom w:val="none" w:sz="0" w:space="0" w:color="auto"/>
        <w:right w:val="none" w:sz="0" w:space="0" w:color="auto"/>
      </w:divBdr>
    </w:div>
    <w:div w:id="5972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hyperlink" Target="mailto:info@elsa-service.de"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mailto:info@elsa-service.de" TargetMode="External"/><Relationship Id="rId1" Type="http://schemas.openxmlformats.org/officeDocument/2006/relationships/hyperlink" Target="mailto:info@elsa-service.de"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mailto:info@elsa-service.de" TargetMode="Externa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mailto:info@elsa-service.de" TargetMode="External"/><Relationship Id="rId1" Type="http://schemas.openxmlformats.org/officeDocument/2006/relationships/hyperlink" Target="mailto:info@elsa-service.de" TargetMode="External"/></Relationships>
</file>

<file path=word/_rels/header5.xml.rels><?xml version="1.0" encoding="UTF-8" standalone="yes"?>
<Relationships xmlns="http://schemas.openxmlformats.org/package/2006/relationships"><Relationship Id="rId2" Type="http://schemas.openxmlformats.org/officeDocument/2006/relationships/hyperlink" Target="mailto:info@elsa-service.de" TargetMode="External"/><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mailto:info@elsa-service.de" TargetMode="External"/><Relationship Id="rId1" Type="http://schemas.openxmlformats.org/officeDocument/2006/relationships/hyperlink" Target="mailto:info@elsa-service.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Alexander%20Karras\Desktop\Neue%20Serviceberichte\Servicebericht_CNCService_V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FA88278B3046F09F6F2EB3FEDF1D20"/>
        <w:category>
          <w:name w:val="Allgemein"/>
          <w:gallery w:val="placeholder"/>
        </w:category>
        <w:types>
          <w:type w:val="bbPlcHdr"/>
        </w:types>
        <w:behaviors>
          <w:behavior w:val="content"/>
        </w:behaviors>
        <w:guid w:val="{5A9B7E8C-A042-4767-B80D-630C9D6E950F}"/>
      </w:docPartPr>
      <w:docPartBody>
        <w:p w:rsidR="00937B2F" w:rsidRDefault="00C77289" w:rsidP="00C77289">
          <w:pPr>
            <w:pStyle w:val="EBFA88278B3046F09F6F2EB3FEDF1D201"/>
          </w:pPr>
          <w:r w:rsidRPr="008F319B">
            <w:rPr>
              <w:rStyle w:val="Platzhaltertext"/>
            </w:rPr>
            <w:t>Wählen Sie ein Element aus.</w:t>
          </w:r>
        </w:p>
      </w:docPartBody>
    </w:docPart>
    <w:docPart>
      <w:docPartPr>
        <w:name w:val="F82D1BB2EB364C0A91D53424384EE310"/>
        <w:category>
          <w:name w:val="Allgemein"/>
          <w:gallery w:val="placeholder"/>
        </w:category>
        <w:types>
          <w:type w:val="bbPlcHdr"/>
        </w:types>
        <w:behaviors>
          <w:behavior w:val="content"/>
        </w:behaviors>
        <w:guid w:val="{03D91C38-FD51-4E7F-AB3C-00BD1AFB26E1}"/>
      </w:docPartPr>
      <w:docPartBody>
        <w:p w:rsidR="00937B2F" w:rsidRDefault="00DB5348" w:rsidP="00DB5348">
          <w:pPr>
            <w:pStyle w:val="F82D1BB2EB364C0A91D53424384EE310"/>
          </w:pPr>
          <w:r w:rsidRPr="008F319B">
            <w:rPr>
              <w:rStyle w:val="Platzhaltertext"/>
            </w:rPr>
            <w:t>Wählen Sie ein Element aus.</w:t>
          </w:r>
        </w:p>
      </w:docPartBody>
    </w:docPart>
    <w:docPart>
      <w:docPartPr>
        <w:name w:val="86A66FE0EE6F460DB9D5A2E81CE7EEA4"/>
        <w:category>
          <w:name w:val="Allgemein"/>
          <w:gallery w:val="placeholder"/>
        </w:category>
        <w:types>
          <w:type w:val="bbPlcHdr"/>
        </w:types>
        <w:behaviors>
          <w:behavior w:val="content"/>
        </w:behaviors>
        <w:guid w:val="{CBDB7E9A-1491-4936-9EB0-C482447C0B6D}"/>
      </w:docPartPr>
      <w:docPartBody>
        <w:p w:rsidR="00937B2F" w:rsidRDefault="00DB5348" w:rsidP="00DB5348">
          <w:pPr>
            <w:pStyle w:val="86A66FE0EE6F460DB9D5A2E81CE7EEA4"/>
          </w:pPr>
          <w:r w:rsidRPr="008F319B">
            <w:rPr>
              <w:rStyle w:val="Platzhaltertext"/>
            </w:rPr>
            <w:t>Wählen Sie ein Element aus.</w:t>
          </w:r>
        </w:p>
      </w:docPartBody>
    </w:docPart>
    <w:docPart>
      <w:docPartPr>
        <w:name w:val="3FC4A3ABC5FB4BAF9BBD2BEBC6039911"/>
        <w:category>
          <w:name w:val="Allgemein"/>
          <w:gallery w:val="placeholder"/>
        </w:category>
        <w:types>
          <w:type w:val="bbPlcHdr"/>
        </w:types>
        <w:behaviors>
          <w:behavior w:val="content"/>
        </w:behaviors>
        <w:guid w:val="{4A553AFB-66A2-4030-9598-6A72A3C0A8BC}"/>
      </w:docPartPr>
      <w:docPartBody>
        <w:p w:rsidR="00937B2F" w:rsidRDefault="00DB5348" w:rsidP="00DB5348">
          <w:pPr>
            <w:pStyle w:val="3FC4A3ABC5FB4BAF9BBD2BEBC6039911"/>
          </w:pPr>
          <w:r w:rsidRPr="008F319B">
            <w:rPr>
              <w:rStyle w:val="Platzhaltertext"/>
            </w:rPr>
            <w:t>Wählen Sie ein Element aus.</w:t>
          </w:r>
        </w:p>
      </w:docPartBody>
    </w:docPart>
    <w:docPart>
      <w:docPartPr>
        <w:name w:val="DCB53D8B6B2F469BADB0802B58E22683"/>
        <w:category>
          <w:name w:val="Allgemein"/>
          <w:gallery w:val="placeholder"/>
        </w:category>
        <w:types>
          <w:type w:val="bbPlcHdr"/>
        </w:types>
        <w:behaviors>
          <w:behavior w:val="content"/>
        </w:behaviors>
        <w:guid w:val="{35DF3DFF-24C6-4875-A413-B2A4D261F8DC}"/>
      </w:docPartPr>
      <w:docPartBody>
        <w:p w:rsidR="00EF5EF4" w:rsidRDefault="00043729" w:rsidP="00043729">
          <w:pPr>
            <w:pStyle w:val="DCB53D8B6B2F469BADB0802B58E22683"/>
          </w:pPr>
          <w:r w:rsidRPr="005B04C0">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5174"/>
    <w:rsid w:val="00000BF8"/>
    <w:rsid w:val="00030A0E"/>
    <w:rsid w:val="000317C2"/>
    <w:rsid w:val="00043729"/>
    <w:rsid w:val="0007728E"/>
    <w:rsid w:val="0008091C"/>
    <w:rsid w:val="00127407"/>
    <w:rsid w:val="0014575F"/>
    <w:rsid w:val="0016096E"/>
    <w:rsid w:val="001744F1"/>
    <w:rsid w:val="0019119A"/>
    <w:rsid w:val="001D42EF"/>
    <w:rsid w:val="001F733F"/>
    <w:rsid w:val="002376D1"/>
    <w:rsid w:val="002447F8"/>
    <w:rsid w:val="00270F69"/>
    <w:rsid w:val="00275DFB"/>
    <w:rsid w:val="002A65EB"/>
    <w:rsid w:val="002D302A"/>
    <w:rsid w:val="003331FA"/>
    <w:rsid w:val="003346B9"/>
    <w:rsid w:val="003567FE"/>
    <w:rsid w:val="00385DE9"/>
    <w:rsid w:val="003D6A77"/>
    <w:rsid w:val="003E0DD2"/>
    <w:rsid w:val="003F2A5A"/>
    <w:rsid w:val="003F4BA2"/>
    <w:rsid w:val="00403E1E"/>
    <w:rsid w:val="00414D15"/>
    <w:rsid w:val="00420743"/>
    <w:rsid w:val="00441488"/>
    <w:rsid w:val="004750BF"/>
    <w:rsid w:val="004D13A3"/>
    <w:rsid w:val="004D21C7"/>
    <w:rsid w:val="004F0B29"/>
    <w:rsid w:val="005250C8"/>
    <w:rsid w:val="00527AF0"/>
    <w:rsid w:val="00541328"/>
    <w:rsid w:val="005700D3"/>
    <w:rsid w:val="00573EAD"/>
    <w:rsid w:val="00592A05"/>
    <w:rsid w:val="005C157D"/>
    <w:rsid w:val="005E2C72"/>
    <w:rsid w:val="006134EA"/>
    <w:rsid w:val="006328B3"/>
    <w:rsid w:val="00634C68"/>
    <w:rsid w:val="0069304C"/>
    <w:rsid w:val="00693581"/>
    <w:rsid w:val="006A0F91"/>
    <w:rsid w:val="006F3F6C"/>
    <w:rsid w:val="006F4BFC"/>
    <w:rsid w:val="0073285B"/>
    <w:rsid w:val="00756A12"/>
    <w:rsid w:val="00761D08"/>
    <w:rsid w:val="007762E6"/>
    <w:rsid w:val="007C4B38"/>
    <w:rsid w:val="007D173D"/>
    <w:rsid w:val="007E0294"/>
    <w:rsid w:val="00816714"/>
    <w:rsid w:val="00823EF9"/>
    <w:rsid w:val="0083368B"/>
    <w:rsid w:val="00861D3B"/>
    <w:rsid w:val="00867DE3"/>
    <w:rsid w:val="00883DA1"/>
    <w:rsid w:val="008D2417"/>
    <w:rsid w:val="00937B2F"/>
    <w:rsid w:val="00952ECE"/>
    <w:rsid w:val="00964D04"/>
    <w:rsid w:val="0097586C"/>
    <w:rsid w:val="009A5930"/>
    <w:rsid w:val="009B7DF9"/>
    <w:rsid w:val="009C5B9D"/>
    <w:rsid w:val="009D57C7"/>
    <w:rsid w:val="009D6709"/>
    <w:rsid w:val="009D6D7E"/>
    <w:rsid w:val="00A017B6"/>
    <w:rsid w:val="00A55B8A"/>
    <w:rsid w:val="00A67795"/>
    <w:rsid w:val="00AE7D7D"/>
    <w:rsid w:val="00B144DB"/>
    <w:rsid w:val="00B64A2C"/>
    <w:rsid w:val="00B701C1"/>
    <w:rsid w:val="00BB60E1"/>
    <w:rsid w:val="00BF6603"/>
    <w:rsid w:val="00C021A5"/>
    <w:rsid w:val="00C170B8"/>
    <w:rsid w:val="00C340B3"/>
    <w:rsid w:val="00C67EE4"/>
    <w:rsid w:val="00C77289"/>
    <w:rsid w:val="00C86868"/>
    <w:rsid w:val="00C93E82"/>
    <w:rsid w:val="00C966D3"/>
    <w:rsid w:val="00CD4034"/>
    <w:rsid w:val="00D02FF1"/>
    <w:rsid w:val="00D04C38"/>
    <w:rsid w:val="00D155D0"/>
    <w:rsid w:val="00D2479B"/>
    <w:rsid w:val="00D3144F"/>
    <w:rsid w:val="00D35174"/>
    <w:rsid w:val="00D46084"/>
    <w:rsid w:val="00D60F73"/>
    <w:rsid w:val="00DB5348"/>
    <w:rsid w:val="00DC0821"/>
    <w:rsid w:val="00E04811"/>
    <w:rsid w:val="00E05756"/>
    <w:rsid w:val="00E61882"/>
    <w:rsid w:val="00E75781"/>
    <w:rsid w:val="00EA11B1"/>
    <w:rsid w:val="00EE2F9D"/>
    <w:rsid w:val="00EE56B1"/>
    <w:rsid w:val="00EF05C0"/>
    <w:rsid w:val="00EF5EF4"/>
    <w:rsid w:val="00F0565D"/>
    <w:rsid w:val="00F41B92"/>
    <w:rsid w:val="00F43EA5"/>
    <w:rsid w:val="00F46D5E"/>
    <w:rsid w:val="00F5094E"/>
    <w:rsid w:val="00FC7275"/>
    <w:rsid w:val="00FE17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4F0B29"/>
    <w:rPr>
      <w:color w:val="808080"/>
    </w:rPr>
  </w:style>
  <w:style w:type="paragraph" w:customStyle="1" w:styleId="F82D1BB2EB364C0A91D53424384EE310">
    <w:name w:val="F82D1BB2EB364C0A91D53424384EE310"/>
    <w:rsid w:val="00DB5348"/>
  </w:style>
  <w:style w:type="paragraph" w:customStyle="1" w:styleId="86A66FE0EE6F460DB9D5A2E81CE7EEA4">
    <w:name w:val="86A66FE0EE6F460DB9D5A2E81CE7EEA4"/>
    <w:rsid w:val="00DB5348"/>
  </w:style>
  <w:style w:type="paragraph" w:customStyle="1" w:styleId="3FC4A3ABC5FB4BAF9BBD2BEBC6039911">
    <w:name w:val="3FC4A3ABC5FB4BAF9BBD2BEBC6039911"/>
    <w:rsid w:val="00DB5348"/>
  </w:style>
  <w:style w:type="paragraph" w:customStyle="1" w:styleId="DCB53D8B6B2F469BADB0802B58E22683">
    <w:name w:val="DCB53D8B6B2F469BADB0802B58E22683"/>
    <w:rsid w:val="00043729"/>
  </w:style>
  <w:style w:type="paragraph" w:customStyle="1" w:styleId="EBFA88278B3046F09F6F2EB3FEDF1D201">
    <w:name w:val="EBFA88278B3046F09F6F2EB3FEDF1D201"/>
    <w:rsid w:val="00C77289"/>
    <w:pPr>
      <w:tabs>
        <w:tab w:val="center" w:pos="4536"/>
        <w:tab w:val="right" w:pos="9072"/>
      </w:tabs>
      <w:spacing w:after="0" w:line="240" w:lineRule="auto"/>
      <w:jc w:val="center"/>
    </w:pPr>
    <w:rPr>
      <w:rFonts w:ascii="Calibri" w:eastAsia="Calibri" w:hAnsi="Calibri" w:cs="Times New Roman"/>
      <w:lang w:val="de-AT"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6244A-2994-4263-A772-C35508009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Servicebericht_CNCService_V1.2</Template>
  <TotalTime>0</TotalTime>
  <Pages>5</Pages>
  <Words>326</Words>
  <Characters>2061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Karras</dc:creator>
  <cp:keywords/>
  <cp:lastModifiedBy>Thomas Pavec</cp:lastModifiedBy>
  <cp:revision>4</cp:revision>
  <cp:lastPrinted>2025-07-22T09:10:00Z</cp:lastPrinted>
  <dcterms:created xsi:type="dcterms:W3CDTF">2026-05-21T09:30:00Z</dcterms:created>
  <dcterms:modified xsi:type="dcterms:W3CDTF">2026-08-19T10:58:00Z</dcterms:modified>
</cp:coreProperties>
</file>